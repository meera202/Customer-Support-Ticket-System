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96CE4" w14:textId="77777777" w:rsidR="00E14577" w:rsidRDefault="00E14577">
      <w:r w:rsidRPr="00465AC6">
        <w:rPr>
          <w:noProof/>
        </w:rPr>
        <w:drawing>
          <wp:anchor distT="0" distB="0" distL="114300" distR="114300" simplePos="0" relativeHeight="251658240" behindDoc="1" locked="1" layoutInCell="1" allowOverlap="1" wp14:anchorId="0CB72612" wp14:editId="397EFEA7">
            <wp:simplePos x="0" y="0"/>
            <wp:positionH relativeFrom="column">
              <wp:posOffset>-733425</wp:posOffset>
            </wp:positionH>
            <wp:positionV relativeFrom="paragraph">
              <wp:posOffset>-2746375</wp:posOffset>
            </wp:positionV>
            <wp:extent cx="7772400" cy="10058400"/>
            <wp:effectExtent l="0" t="0" r="0" b="0"/>
            <wp:wrapNone/>
            <wp:docPr id="1" name="Picture 1" descr="detail of city buildings in black&amp;wh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8-13.jpg"/>
                    <pic:cNvPicPr/>
                  </pic:nvPicPr>
                  <pic:blipFill rotWithShape="1">
                    <a:blip r:embed="rId10" cstate="print">
                      <a:extLst>
                        <a:ext uri="{28A0092B-C50C-407E-A947-70E740481C1C}">
                          <a14:useLocalDpi xmlns:a14="http://schemas.microsoft.com/office/drawing/2010/main" val="0"/>
                        </a:ext>
                      </a:extLst>
                    </a:blip>
                    <a:srcRect l="11" r="11"/>
                    <a:stretch/>
                  </pic:blipFill>
                  <pic:spPr>
                    <a:xfrm>
                      <a:off x="0" y="0"/>
                      <a:ext cx="7772400" cy="10058400"/>
                    </a:xfrm>
                    <a:prstGeom prst="rect">
                      <a:avLst/>
                    </a:prstGeom>
                  </pic:spPr>
                </pic:pic>
              </a:graphicData>
            </a:graphic>
            <wp14:sizeRelH relativeFrom="margin">
              <wp14:pctWidth>0</wp14:pctWidth>
            </wp14:sizeRelH>
            <wp14:sizeRelV relativeFrom="margin">
              <wp14:pctHeight>0</wp14:pctHeight>
            </wp14:sizeRelV>
          </wp:anchor>
        </w:drawing>
      </w:r>
      <w:r w:rsidRPr="00465AC6">
        <w:rPr>
          <w:noProof/>
        </w:rPr>
        <mc:AlternateContent>
          <mc:Choice Requires="wps">
            <w:drawing>
              <wp:anchor distT="0" distB="0" distL="114300" distR="114300" simplePos="0" relativeHeight="251658241" behindDoc="1" locked="1" layoutInCell="1" allowOverlap="1" wp14:anchorId="45737153" wp14:editId="50C95EB8">
                <wp:simplePos x="0" y="0"/>
                <wp:positionH relativeFrom="column">
                  <wp:posOffset>-731520</wp:posOffset>
                </wp:positionH>
                <wp:positionV relativeFrom="paragraph">
                  <wp:posOffset>273050</wp:posOffset>
                </wp:positionV>
                <wp:extent cx="6702425" cy="4023360"/>
                <wp:effectExtent l="0" t="0" r="3175"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702425" cy="4023360"/>
                        </a:xfrm>
                        <a:prstGeom prst="rect">
                          <a:avLst/>
                        </a:prstGeom>
                        <a:solidFill>
                          <a:schemeClr val="accent1">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3603B2" id="Rectangle 2" o:spid="_x0000_s1026" alt="&quot;&quot;" style="position:absolute;margin-left:-57.6pt;margin-top:21.5pt;width:527.75pt;height:316.8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" fillcolor="#8afcd9 [1300]" stroked="f" strokeweight="1pt">
                <w10:anchorlock/>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6"/>
        <w:gridCol w:w="3005"/>
      </w:tblGrid>
      <w:tr w:rsidR="00A73656" w14:paraId="7A69F883" w14:textId="77777777" w:rsidTr="00931508">
        <w:trPr>
          <w:trHeight w:val="2106"/>
        </w:trPr>
        <w:tc>
          <w:tcPr>
            <w:tcW w:w="6011" w:type="dxa"/>
            <w:gridSpan w:val="2"/>
            <w:tcMar>
              <w:top w:w="576" w:type="dxa"/>
              <w:left w:w="115" w:type="dxa"/>
              <w:right w:w="115" w:type="dxa"/>
            </w:tcMar>
          </w:tcPr>
          <w:p w14:paraId="6199E7DF" w14:textId="77777777" w:rsidR="00231613" w:rsidRDefault="00231613" w:rsidP="00231613">
            <w:pPr>
              <w:pStyle w:val="Title"/>
              <w:jc w:val="center"/>
              <w:rPr>
                <w:sz w:val="64"/>
                <w:szCs w:val="64"/>
              </w:rPr>
            </w:pPr>
          </w:p>
          <w:p w14:paraId="18834743" w14:textId="7D19CB51" w:rsidR="00A73656" w:rsidRPr="008F2862" w:rsidRDefault="008D68DC" w:rsidP="00231613">
            <w:pPr>
              <w:pStyle w:val="Title"/>
              <w:jc w:val="center"/>
              <w:rPr>
                <w:sz w:val="64"/>
                <w:szCs w:val="64"/>
              </w:rPr>
            </w:pPr>
            <w:r w:rsidRPr="008F2862">
              <w:rPr>
                <w:sz w:val="64"/>
                <w:szCs w:val="64"/>
              </w:rPr>
              <w:t>Customer</w:t>
            </w:r>
            <w:r w:rsidR="00CB72BE" w:rsidRPr="008F2862">
              <w:rPr>
                <w:sz w:val="64"/>
                <w:szCs w:val="64"/>
              </w:rPr>
              <w:t xml:space="preserve"> </w:t>
            </w:r>
            <w:r w:rsidRPr="008F2862">
              <w:rPr>
                <w:sz w:val="64"/>
                <w:szCs w:val="64"/>
              </w:rPr>
              <w:t xml:space="preserve">Support </w:t>
            </w:r>
            <w:r w:rsidR="008F2862">
              <w:rPr>
                <w:sz w:val="64"/>
                <w:szCs w:val="64"/>
              </w:rPr>
              <w:t xml:space="preserve">ticket </w:t>
            </w:r>
            <w:r w:rsidR="00CB72BE" w:rsidRPr="008F2862">
              <w:rPr>
                <w:sz w:val="64"/>
                <w:szCs w:val="64"/>
              </w:rPr>
              <w:t>system</w:t>
            </w:r>
          </w:p>
        </w:tc>
        <w:tc>
          <w:tcPr>
            <w:tcW w:w="3005" w:type="dxa"/>
            <w:tcMar>
              <w:top w:w="576" w:type="dxa"/>
            </w:tcMar>
          </w:tcPr>
          <w:p w14:paraId="7F51A669" w14:textId="77777777" w:rsidR="00A73656" w:rsidRDefault="00A73656" w:rsidP="00F85F7C">
            <w:pPr>
              <w:spacing w:after="200"/>
            </w:pPr>
          </w:p>
        </w:tc>
      </w:tr>
      <w:tr w:rsidR="00A73656" w14:paraId="52BB10A1" w14:textId="77777777" w:rsidTr="00931508">
        <w:trPr>
          <w:trHeight w:val="891"/>
        </w:trPr>
        <w:tc>
          <w:tcPr>
            <w:tcW w:w="6011" w:type="dxa"/>
            <w:gridSpan w:val="2"/>
            <w:tcMar>
              <w:top w:w="1080" w:type="dxa"/>
              <w:left w:w="115" w:type="dxa"/>
              <w:right w:w="115" w:type="dxa"/>
            </w:tcMar>
          </w:tcPr>
          <w:p w14:paraId="4E6FA8DC" w14:textId="2141E2BE" w:rsidR="00A73656" w:rsidRPr="00D41196" w:rsidRDefault="00A73656" w:rsidP="00931508">
            <w:pPr>
              <w:pStyle w:val="Bold"/>
            </w:pPr>
          </w:p>
          <w:p w14:paraId="2CADCFB9" w14:textId="77777777" w:rsidR="00A73656" w:rsidRDefault="00A73656" w:rsidP="00931508">
            <w:pPr>
              <w:pStyle w:val="Bold"/>
            </w:pPr>
          </w:p>
        </w:tc>
        <w:tc>
          <w:tcPr>
            <w:tcW w:w="3005" w:type="dxa"/>
            <w:tcMar>
              <w:top w:w="1080" w:type="dxa"/>
              <w:left w:w="115" w:type="dxa"/>
              <w:right w:w="115" w:type="dxa"/>
            </w:tcMar>
          </w:tcPr>
          <w:p w14:paraId="2306B0D8" w14:textId="77777777" w:rsidR="00A73656" w:rsidRPr="003F2548" w:rsidRDefault="00A73656" w:rsidP="00931508">
            <w:pPr>
              <w:spacing w:after="200"/>
              <w:rPr>
                <w:b/>
                <w:bCs/>
              </w:rPr>
            </w:pPr>
          </w:p>
        </w:tc>
      </w:tr>
      <w:tr w:rsidR="00A73656" w:rsidRPr="00C96056" w14:paraId="6F7C9D99" w14:textId="77777777" w:rsidTr="00F85F7C">
        <w:trPr>
          <w:trHeight w:val="2207"/>
        </w:trPr>
        <w:tc>
          <w:tcPr>
            <w:tcW w:w="3005" w:type="dxa"/>
          </w:tcPr>
          <w:p w14:paraId="063CBD26" w14:textId="77777777" w:rsidR="00DB7B3F" w:rsidRDefault="00DB7B3F" w:rsidP="00F85F7C">
            <w:pPr>
              <w:pStyle w:val="Info"/>
              <w:framePr w:hSpace="0" w:wrap="auto" w:vAnchor="margin" w:hAnchor="text" w:yAlign="inline"/>
              <w:rPr>
                <w:sz w:val="24"/>
              </w:rPr>
            </w:pPr>
          </w:p>
          <w:p w14:paraId="63310789" w14:textId="77777777" w:rsidR="00DB7B3F" w:rsidRDefault="00DB7B3F" w:rsidP="00F85F7C">
            <w:pPr>
              <w:pStyle w:val="Info"/>
              <w:framePr w:hSpace="0" w:wrap="auto" w:vAnchor="margin" w:hAnchor="text" w:yAlign="inline"/>
              <w:rPr>
                <w:sz w:val="24"/>
              </w:rPr>
            </w:pPr>
          </w:p>
          <w:p w14:paraId="6AFAFD77" w14:textId="77777777" w:rsidR="00DB7B3F" w:rsidRDefault="00DB7B3F" w:rsidP="00F85F7C">
            <w:pPr>
              <w:pStyle w:val="Info"/>
              <w:framePr w:hSpace="0" w:wrap="auto" w:vAnchor="margin" w:hAnchor="text" w:yAlign="inline"/>
              <w:rPr>
                <w:sz w:val="24"/>
              </w:rPr>
            </w:pPr>
          </w:p>
          <w:p w14:paraId="39DAB13F" w14:textId="77777777" w:rsidR="00DB7B3F" w:rsidRPr="007B7736" w:rsidRDefault="00DB7B3F" w:rsidP="00F85F7C">
            <w:pPr>
              <w:pStyle w:val="Info"/>
              <w:framePr w:hSpace="0" w:wrap="auto" w:vAnchor="margin" w:hAnchor="text" w:yAlign="inline"/>
              <w:rPr>
                <w:sz w:val="24"/>
              </w:rPr>
            </w:pPr>
          </w:p>
        </w:tc>
        <w:tc>
          <w:tcPr>
            <w:tcW w:w="3006" w:type="dxa"/>
          </w:tcPr>
          <w:p w14:paraId="30971824" w14:textId="092EF410" w:rsidR="00A73656" w:rsidRPr="007B7736" w:rsidRDefault="00A73656" w:rsidP="00F85F7C">
            <w:pPr>
              <w:pStyle w:val="Info"/>
              <w:framePr w:hSpace="0" w:wrap="auto" w:vAnchor="margin" w:hAnchor="text" w:yAlign="inline"/>
              <w:rPr>
                <w:sz w:val="24"/>
              </w:rPr>
            </w:pPr>
          </w:p>
        </w:tc>
        <w:tc>
          <w:tcPr>
            <w:tcW w:w="3005" w:type="dxa"/>
          </w:tcPr>
          <w:p w14:paraId="40A0AF94" w14:textId="4B991AAE" w:rsidR="00A73656" w:rsidRPr="003F2548" w:rsidRDefault="00231613" w:rsidP="00F85F7C">
            <w:pPr>
              <w:pStyle w:val="Info"/>
              <w:framePr w:hSpace="0" w:wrap="auto" w:vAnchor="margin" w:hAnchor="text" w:yAlign="inline"/>
              <w:rPr>
                <w:b/>
                <w:bCs/>
                <w:sz w:val="24"/>
              </w:rPr>
            </w:pPr>
            <w:r w:rsidRPr="003F2548">
              <w:rPr>
                <w:b/>
                <w:bCs/>
                <w:sz w:val="24"/>
              </w:rPr>
              <w:t>8-5-2026</w:t>
            </w:r>
          </w:p>
        </w:tc>
      </w:tr>
      <w:tr w:rsidR="00A73656" w:rsidRPr="00C96056" w14:paraId="7873EB59" w14:textId="77777777" w:rsidTr="00F85F7C">
        <w:trPr>
          <w:trHeight w:val="1607"/>
        </w:trPr>
        <w:tc>
          <w:tcPr>
            <w:tcW w:w="9016" w:type="dxa"/>
            <w:gridSpan w:val="3"/>
          </w:tcPr>
          <w:p w14:paraId="1AB6F8CF" w14:textId="7A69786B" w:rsidR="00A73656" w:rsidRPr="00C96056" w:rsidRDefault="00A73656" w:rsidP="00F85F7C">
            <w:pPr>
              <w:pStyle w:val="Heading1"/>
              <w:framePr w:hSpace="0" w:wrap="auto" w:vAnchor="margin" w:hAnchor="text" w:yAlign="inline"/>
            </w:pPr>
          </w:p>
        </w:tc>
      </w:tr>
    </w:tbl>
    <w:p w14:paraId="1218A07C" w14:textId="77777777" w:rsidR="00E14577" w:rsidRDefault="00E14577">
      <w:pPr>
        <w:spacing w:before="0" w:after="160" w:line="278" w:lineRule="auto"/>
      </w:pPr>
    </w:p>
    <w:p w14:paraId="55D15EEE" w14:textId="77777777" w:rsidR="00A73656" w:rsidRDefault="00A73656" w:rsidP="00D41196">
      <w:pPr>
        <w:pStyle w:val="Heading2"/>
        <w:sectPr w:rsidR="00A73656" w:rsidSect="00A73656">
          <w:headerReference w:type="even" r:id="rId11"/>
          <w:headerReference w:type="default" r:id="rId12"/>
          <w:footerReference w:type="default" r:id="rId13"/>
          <w:pgSz w:w="12240" w:h="15840" w:code="1"/>
          <w:pgMar w:top="4320" w:right="1152" w:bottom="720" w:left="1152" w:header="432" w:footer="144" w:gutter="0"/>
          <w:cols w:space="720"/>
          <w:docGrid w:linePitch="360"/>
        </w:sectPr>
      </w:pPr>
    </w:p>
    <w:p w14:paraId="7F3137C4" w14:textId="77777777" w:rsidR="00FD2828" w:rsidRDefault="00FD2828" w:rsidP="00FD2828">
      <w:pPr>
        <w:pStyle w:val="Heading2"/>
        <w:rPr>
          <w:rFonts w:asciiTheme="minorHAnsi" w:hAnsiTheme="minorHAnsi"/>
          <w:noProof w:val="0"/>
          <w:sz w:val="44"/>
          <w:szCs w:val="44"/>
        </w:rPr>
      </w:pPr>
    </w:p>
    <w:p w14:paraId="241FA24E" w14:textId="797E5935" w:rsidR="00E04715" w:rsidRPr="00FD2828" w:rsidRDefault="00851659" w:rsidP="00FD2828">
      <w:pPr>
        <w:pStyle w:val="Heading2"/>
        <w:rPr>
          <w:rFonts w:asciiTheme="minorHAnsi" w:hAnsiTheme="minorHAnsi"/>
          <w:noProof w:val="0"/>
          <w:sz w:val="44"/>
          <w:szCs w:val="44"/>
        </w:rPr>
      </w:pPr>
      <w:r w:rsidRPr="00851659">
        <w:rPr>
          <w:rFonts w:asciiTheme="minorHAnsi" w:hAnsiTheme="minorHAnsi"/>
          <w:noProof w:val="0"/>
          <w:sz w:val="44"/>
          <w:szCs w:val="44"/>
        </w:rPr>
        <w:t>Introduction</w:t>
      </w:r>
    </w:p>
    <w:p w14:paraId="400614FA" w14:textId="1483C583" w:rsidR="007D33BD" w:rsidRPr="00E04715" w:rsidRDefault="00E04715" w:rsidP="00E04715">
      <w:pPr>
        <w:pStyle w:val="Heading2"/>
        <w:rPr>
          <w:rFonts w:asciiTheme="minorHAnsi" w:hAnsiTheme="minorHAnsi"/>
          <w:b w:val="0"/>
          <w:bCs w:val="0"/>
          <w:noProof w:val="0"/>
          <w:szCs w:val="22"/>
        </w:rPr>
      </w:pPr>
      <w:r w:rsidRPr="00E04715">
        <w:rPr>
          <w:rFonts w:asciiTheme="minorHAnsi" w:hAnsiTheme="minorHAnsi"/>
          <w:b w:val="0"/>
          <w:bCs w:val="0"/>
          <w:noProof w:val="0"/>
          <w:szCs w:val="22"/>
        </w:rPr>
        <w:t>This document explains the project structure, components, how to set up development, and how to deploy using Docker, Docker Compose, and Kubernetes. The stack is intended to run on Linux (Docker Engine, Kind).</w:t>
      </w:r>
    </w:p>
    <w:p w14:paraId="217DCD14" w14:textId="77777777" w:rsidR="007D33BD" w:rsidRDefault="007D33BD" w:rsidP="00D41196">
      <w:pPr>
        <w:pStyle w:val="Heading2"/>
      </w:pPr>
    </w:p>
    <w:p w14:paraId="653C749D" w14:textId="77777777" w:rsidR="007D33BD" w:rsidRDefault="007D33BD" w:rsidP="00D41196">
      <w:pPr>
        <w:pStyle w:val="Heading2"/>
      </w:pPr>
    </w:p>
    <w:p w14:paraId="0A83773C" w14:textId="77777777" w:rsidR="007D33BD" w:rsidRDefault="007D33BD" w:rsidP="00D41196">
      <w:pPr>
        <w:pStyle w:val="Heading2"/>
      </w:pPr>
    </w:p>
    <w:p w14:paraId="468DE5DB" w14:textId="77777777" w:rsidR="007D33BD" w:rsidRDefault="007D33BD" w:rsidP="00D41196">
      <w:pPr>
        <w:pStyle w:val="Heading2"/>
      </w:pPr>
    </w:p>
    <w:p w14:paraId="44DF831B" w14:textId="77777777" w:rsidR="007D33BD" w:rsidRDefault="007D33BD" w:rsidP="00D41196">
      <w:pPr>
        <w:pStyle w:val="Heading2"/>
      </w:pPr>
    </w:p>
    <w:p w14:paraId="465EFF45" w14:textId="77777777" w:rsidR="007D33BD" w:rsidRDefault="007D33BD" w:rsidP="00D41196">
      <w:pPr>
        <w:pStyle w:val="Heading2"/>
      </w:pPr>
    </w:p>
    <w:p w14:paraId="07F138D2" w14:textId="77777777" w:rsidR="007D33BD" w:rsidRDefault="007D33BD" w:rsidP="00D41196">
      <w:pPr>
        <w:pStyle w:val="Heading2"/>
      </w:pPr>
    </w:p>
    <w:p w14:paraId="20BFA59F" w14:textId="77777777" w:rsidR="007D33BD" w:rsidRDefault="007D33BD" w:rsidP="00D41196">
      <w:pPr>
        <w:pStyle w:val="Heading2"/>
      </w:pPr>
    </w:p>
    <w:p w14:paraId="35ADDFCB" w14:textId="77777777" w:rsidR="007D33BD" w:rsidRDefault="007D33BD" w:rsidP="00D41196">
      <w:pPr>
        <w:pStyle w:val="Heading2"/>
      </w:pPr>
    </w:p>
    <w:p w14:paraId="48D084B8" w14:textId="77777777" w:rsidR="007D33BD" w:rsidRDefault="007D33BD" w:rsidP="00D41196">
      <w:pPr>
        <w:pStyle w:val="Heading2"/>
      </w:pPr>
    </w:p>
    <w:p w14:paraId="1088BC94" w14:textId="77777777" w:rsidR="007D33BD" w:rsidRDefault="007D33BD" w:rsidP="00D41196">
      <w:pPr>
        <w:pStyle w:val="Heading2"/>
      </w:pPr>
    </w:p>
    <w:p w14:paraId="5882F2D9" w14:textId="77777777" w:rsidR="007D33BD" w:rsidRDefault="007D33BD" w:rsidP="00D41196">
      <w:pPr>
        <w:pStyle w:val="Heading2"/>
      </w:pPr>
    </w:p>
    <w:p w14:paraId="7411F1FC" w14:textId="77777777" w:rsidR="007D33BD" w:rsidRDefault="007D33BD" w:rsidP="00D41196">
      <w:pPr>
        <w:pStyle w:val="Heading2"/>
      </w:pPr>
    </w:p>
    <w:p w14:paraId="337BDF80" w14:textId="77777777" w:rsidR="007D33BD" w:rsidRDefault="007D33BD" w:rsidP="00D41196">
      <w:pPr>
        <w:pStyle w:val="Heading2"/>
      </w:pPr>
    </w:p>
    <w:p w14:paraId="735F8D7D" w14:textId="77777777" w:rsidR="007D33BD" w:rsidRDefault="007D33BD" w:rsidP="00D41196">
      <w:pPr>
        <w:pStyle w:val="Heading2"/>
      </w:pPr>
    </w:p>
    <w:p w14:paraId="7CD45C13" w14:textId="77777777" w:rsidR="007D33BD" w:rsidRDefault="007D33BD" w:rsidP="00D41196">
      <w:pPr>
        <w:pStyle w:val="Heading2"/>
      </w:pPr>
    </w:p>
    <w:p w14:paraId="39A5437D" w14:textId="77777777" w:rsidR="007D33BD" w:rsidRDefault="007D33BD" w:rsidP="00D41196">
      <w:pPr>
        <w:pStyle w:val="Heading2"/>
      </w:pPr>
    </w:p>
    <w:p w14:paraId="67172E3B" w14:textId="77777777" w:rsidR="007D33BD" w:rsidRDefault="007D33BD" w:rsidP="00D41196">
      <w:pPr>
        <w:pStyle w:val="Heading2"/>
      </w:pPr>
    </w:p>
    <w:p w14:paraId="0E8F4A41" w14:textId="77777777" w:rsidR="007D33BD" w:rsidRDefault="007D33BD" w:rsidP="00D41196">
      <w:pPr>
        <w:pStyle w:val="Heading2"/>
      </w:pPr>
    </w:p>
    <w:p w14:paraId="3684DAFE" w14:textId="77777777" w:rsidR="007D33BD" w:rsidRDefault="007D33BD" w:rsidP="00D41196">
      <w:pPr>
        <w:pStyle w:val="Heading2"/>
      </w:pPr>
    </w:p>
    <w:p w14:paraId="12A4AC32" w14:textId="77777777" w:rsidR="007D33BD" w:rsidRDefault="007D33BD" w:rsidP="00D41196">
      <w:pPr>
        <w:pStyle w:val="Heading2"/>
      </w:pPr>
    </w:p>
    <w:p w14:paraId="5E52D9D5" w14:textId="77777777" w:rsidR="007D33BD" w:rsidRDefault="007D33BD" w:rsidP="00D41196">
      <w:pPr>
        <w:pStyle w:val="Heading2"/>
      </w:pPr>
    </w:p>
    <w:p w14:paraId="5C33BEE7" w14:textId="1A57A10D" w:rsidR="00E14577" w:rsidRDefault="006B7EA6" w:rsidP="00D41196">
      <w:pPr>
        <w:pStyle w:val="Heading2"/>
        <w:rPr>
          <w:rFonts w:asciiTheme="minorHAnsi" w:hAnsiTheme="minorHAnsi"/>
          <w:noProof w:val="0"/>
          <w:sz w:val="44"/>
          <w:szCs w:val="44"/>
        </w:rPr>
      </w:pPr>
      <w:r w:rsidRPr="00851659">
        <w:rPr>
          <w:rFonts w:asciiTheme="minorHAnsi" w:hAnsiTheme="minorHAnsi"/>
          <w:noProof w:val="0"/>
          <w:sz w:val="44"/>
          <w:szCs w:val="44"/>
        </w:rPr>
        <w:lastRenderedPageBreak/>
        <w:t>Content</w:t>
      </w:r>
    </w:p>
    <w:p w14:paraId="648B85D8" w14:textId="42619E44" w:rsidR="00D517E7" w:rsidRPr="003E7373" w:rsidRDefault="00D517E7" w:rsidP="00D517E7">
      <w:pPr>
        <w:rPr>
          <w:b/>
          <w:bCs/>
        </w:rPr>
      </w:pPr>
      <w:r w:rsidRPr="003E7373">
        <w:rPr>
          <w:b/>
          <w:bCs/>
        </w:rPr>
        <w:t>0.Introduction</w:t>
      </w:r>
      <w:r w:rsidR="003E7373">
        <w:rPr>
          <w:b/>
          <w:bCs/>
        </w:rPr>
        <w:t>…………………………………………………………………………………………………2</w:t>
      </w:r>
    </w:p>
    <w:p w14:paraId="032EAC98" w14:textId="5484DC8F" w:rsidR="00DA1080" w:rsidRPr="00434773" w:rsidRDefault="00434773" w:rsidP="00D7231E">
      <w:pPr>
        <w:rPr>
          <w:b/>
          <w:bCs/>
        </w:rPr>
      </w:pPr>
      <w:r w:rsidRPr="00434773">
        <w:rPr>
          <w:b/>
          <w:bCs/>
        </w:rPr>
        <w:t>1. Product overview</w:t>
      </w:r>
      <w:r w:rsidR="000B3D1B">
        <w:rPr>
          <w:b/>
          <w:bCs/>
        </w:rPr>
        <w:t>…………………………………………………………………………………………4</w:t>
      </w:r>
    </w:p>
    <w:p w14:paraId="54F496B0" w14:textId="43ADFB9A" w:rsidR="00E245A7" w:rsidRDefault="00E245A7" w:rsidP="00E245A7">
      <w:pPr>
        <w:rPr>
          <w:b/>
          <w:bCs/>
        </w:rPr>
      </w:pPr>
      <w:r w:rsidRPr="00E245A7">
        <w:rPr>
          <w:b/>
          <w:bCs/>
        </w:rPr>
        <w:t>2. Architecture</w:t>
      </w:r>
      <w:r w:rsidR="000B3D1B">
        <w:rPr>
          <w:b/>
          <w:bCs/>
        </w:rPr>
        <w:t>………………………………………</w:t>
      </w:r>
      <w:proofErr w:type="gramStart"/>
      <w:r w:rsidR="000B3D1B">
        <w:rPr>
          <w:b/>
          <w:bCs/>
        </w:rPr>
        <w:t>….</w:t>
      </w:r>
      <w:r w:rsidR="006D429B">
        <w:rPr>
          <w:b/>
          <w:bCs/>
        </w:rPr>
        <w:t>.</w:t>
      </w:r>
      <w:proofErr w:type="gramEnd"/>
      <w:r w:rsidR="000B3D1B">
        <w:rPr>
          <w:b/>
          <w:bCs/>
        </w:rPr>
        <w:t>……………………………………………………5</w:t>
      </w:r>
    </w:p>
    <w:p w14:paraId="35219384" w14:textId="221A0A68" w:rsidR="00D7231E" w:rsidRPr="00341CFE" w:rsidRDefault="00D7231E" w:rsidP="00DA348B">
      <w:pPr>
        <w:pStyle w:val="ListParagraph"/>
        <w:numPr>
          <w:ilvl w:val="0"/>
          <w:numId w:val="30"/>
        </w:numPr>
        <w:rPr>
          <w:b/>
          <w:bCs/>
          <w:sz w:val="22"/>
        </w:rPr>
      </w:pPr>
      <w:r w:rsidRPr="00341CFE">
        <w:rPr>
          <w:b/>
          <w:bCs/>
          <w:sz w:val="22"/>
        </w:rPr>
        <w:t xml:space="preserve">2.1 Microservices (HTTP APIs + </w:t>
      </w:r>
      <w:proofErr w:type="gramStart"/>
      <w:r w:rsidRPr="00341CFE">
        <w:rPr>
          <w:b/>
          <w:bCs/>
          <w:sz w:val="22"/>
        </w:rPr>
        <w:t>MongoDB</w:t>
      </w:r>
      <w:r w:rsidR="006D429B" w:rsidRPr="00341CFE">
        <w:rPr>
          <w:b/>
          <w:bCs/>
          <w:sz w:val="22"/>
        </w:rPr>
        <w:t>)</w:t>
      </w:r>
      <w:r w:rsidR="00EF75F8">
        <w:rPr>
          <w:b/>
          <w:bCs/>
          <w:sz w:val="22"/>
        </w:rPr>
        <w:t>…</w:t>
      </w:r>
      <w:proofErr w:type="gramEnd"/>
      <w:r w:rsidR="00EF75F8">
        <w:rPr>
          <w:b/>
          <w:bCs/>
          <w:sz w:val="22"/>
        </w:rPr>
        <w:t>…………………………………5</w:t>
      </w:r>
    </w:p>
    <w:p w14:paraId="4D3B538A" w14:textId="35262925" w:rsidR="002D6C20" w:rsidRPr="00341CFE" w:rsidRDefault="002D6C20" w:rsidP="00DA348B">
      <w:pPr>
        <w:pStyle w:val="ListParagraph"/>
        <w:numPr>
          <w:ilvl w:val="0"/>
          <w:numId w:val="30"/>
        </w:numPr>
        <w:rPr>
          <w:b/>
          <w:bCs/>
          <w:sz w:val="22"/>
        </w:rPr>
      </w:pPr>
      <w:r w:rsidRPr="00341CFE">
        <w:rPr>
          <w:b/>
          <w:bCs/>
          <w:sz w:val="22"/>
        </w:rPr>
        <w:t>2.2 How services communicate</w:t>
      </w:r>
      <w:r w:rsidR="00EF75F8">
        <w:rPr>
          <w:b/>
          <w:bCs/>
          <w:sz w:val="22"/>
        </w:rPr>
        <w:t>…………...………………………………………</w:t>
      </w:r>
      <w:r w:rsidR="0061144F">
        <w:rPr>
          <w:b/>
          <w:bCs/>
          <w:sz w:val="22"/>
        </w:rPr>
        <w:t>.</w:t>
      </w:r>
      <w:r w:rsidR="00FF01E8">
        <w:rPr>
          <w:b/>
          <w:bCs/>
          <w:sz w:val="22"/>
        </w:rPr>
        <w:t>5</w:t>
      </w:r>
    </w:p>
    <w:p w14:paraId="20AFC777" w14:textId="14053A2D" w:rsidR="00D7231E" w:rsidRPr="00341CFE" w:rsidRDefault="002D6C20" w:rsidP="00DA348B">
      <w:pPr>
        <w:pStyle w:val="ListParagraph"/>
        <w:numPr>
          <w:ilvl w:val="0"/>
          <w:numId w:val="30"/>
        </w:numPr>
        <w:rPr>
          <w:b/>
          <w:bCs/>
          <w:sz w:val="22"/>
        </w:rPr>
      </w:pPr>
      <w:r w:rsidRPr="00341CFE">
        <w:rPr>
          <w:b/>
          <w:bCs/>
          <w:sz w:val="22"/>
        </w:rPr>
        <w:t>2.</w:t>
      </w:r>
      <w:r w:rsidRPr="00341CFE">
        <w:rPr>
          <w:b/>
          <w:bCs/>
          <w:sz w:val="22"/>
        </w:rPr>
        <w:t>3</w:t>
      </w:r>
      <w:r w:rsidRPr="00341CFE">
        <w:rPr>
          <w:b/>
          <w:bCs/>
          <w:sz w:val="22"/>
        </w:rPr>
        <w:t xml:space="preserve"> Docker containerization (images, containers, </w:t>
      </w:r>
      <w:proofErr w:type="gramStart"/>
      <w:r w:rsidRPr="00341CFE">
        <w:rPr>
          <w:b/>
          <w:bCs/>
          <w:sz w:val="22"/>
        </w:rPr>
        <w:t>files)</w:t>
      </w:r>
      <w:r w:rsidR="00FF01E8">
        <w:rPr>
          <w:b/>
          <w:bCs/>
          <w:sz w:val="22"/>
        </w:rPr>
        <w:t>…</w:t>
      </w:r>
      <w:proofErr w:type="gramEnd"/>
      <w:r w:rsidR="00FF01E8">
        <w:rPr>
          <w:b/>
          <w:bCs/>
          <w:sz w:val="22"/>
        </w:rPr>
        <w:t>……………</w:t>
      </w:r>
      <w:proofErr w:type="gramStart"/>
      <w:r w:rsidR="00FF01E8">
        <w:rPr>
          <w:b/>
          <w:bCs/>
          <w:sz w:val="22"/>
        </w:rPr>
        <w:t>…..</w:t>
      </w:r>
      <w:proofErr w:type="gramEnd"/>
      <w:r w:rsidR="00FF01E8">
        <w:rPr>
          <w:b/>
          <w:bCs/>
          <w:sz w:val="22"/>
        </w:rPr>
        <w:t>6</w:t>
      </w:r>
    </w:p>
    <w:p w14:paraId="58EA0D00" w14:textId="23891D14" w:rsidR="00E245A7" w:rsidRPr="00E245A7" w:rsidRDefault="00E245A7" w:rsidP="00E245A7">
      <w:pPr>
        <w:rPr>
          <w:b/>
          <w:bCs/>
        </w:rPr>
      </w:pPr>
      <w:r w:rsidRPr="00E245A7">
        <w:rPr>
          <w:b/>
          <w:bCs/>
        </w:rPr>
        <w:t>3. Repository structure</w:t>
      </w:r>
      <w:r w:rsidR="003F2548">
        <w:rPr>
          <w:b/>
          <w:bCs/>
        </w:rPr>
        <w:t>…………………………………………………………………………………….8</w:t>
      </w:r>
    </w:p>
    <w:p w14:paraId="3CBC49E5" w14:textId="4325473C" w:rsidR="00297AE7" w:rsidRDefault="00297AE7" w:rsidP="00297AE7">
      <w:pPr>
        <w:rPr>
          <w:b/>
          <w:bCs/>
        </w:rPr>
      </w:pPr>
      <w:r w:rsidRPr="00297AE7">
        <w:rPr>
          <w:b/>
          <w:bCs/>
        </w:rPr>
        <w:t>4. Prerequisites</w:t>
      </w:r>
      <w:r w:rsidR="003F2548">
        <w:rPr>
          <w:b/>
          <w:bCs/>
        </w:rPr>
        <w:t>……………………………………………………………</w:t>
      </w:r>
      <w:proofErr w:type="gramStart"/>
      <w:r w:rsidR="003F2548">
        <w:rPr>
          <w:b/>
          <w:bCs/>
        </w:rPr>
        <w:t>…..</w:t>
      </w:r>
      <w:proofErr w:type="gramEnd"/>
      <w:r w:rsidR="003F2548">
        <w:rPr>
          <w:b/>
          <w:bCs/>
        </w:rPr>
        <w:t>…………………………….</w:t>
      </w:r>
      <w:r w:rsidR="006C4EEF">
        <w:rPr>
          <w:b/>
          <w:bCs/>
        </w:rPr>
        <w:t>.</w:t>
      </w:r>
      <w:r w:rsidR="003F2548">
        <w:rPr>
          <w:b/>
          <w:bCs/>
        </w:rPr>
        <w:t>.9</w:t>
      </w:r>
    </w:p>
    <w:p w14:paraId="38D876CF" w14:textId="0770BA7E" w:rsidR="006D7674" w:rsidRPr="00341CFE" w:rsidRDefault="006D7674" w:rsidP="00DA348B">
      <w:pPr>
        <w:pStyle w:val="ListParagraph"/>
        <w:numPr>
          <w:ilvl w:val="0"/>
          <w:numId w:val="31"/>
        </w:numPr>
        <w:rPr>
          <w:b/>
          <w:bCs/>
          <w:sz w:val="22"/>
        </w:rPr>
      </w:pPr>
      <w:r w:rsidRPr="00341CFE">
        <w:rPr>
          <w:b/>
          <w:bCs/>
          <w:sz w:val="22"/>
        </w:rPr>
        <w:t>4.1 All modes</w:t>
      </w:r>
      <w:r w:rsidR="0061144F">
        <w:rPr>
          <w:b/>
          <w:bCs/>
          <w:sz w:val="22"/>
        </w:rPr>
        <w:t>……………………………………………………………</w:t>
      </w:r>
      <w:r w:rsidR="004867C6">
        <w:rPr>
          <w:b/>
          <w:bCs/>
          <w:sz w:val="22"/>
        </w:rPr>
        <w:t>……………</w:t>
      </w:r>
      <w:proofErr w:type="gramStart"/>
      <w:r w:rsidR="0061144F">
        <w:rPr>
          <w:b/>
          <w:bCs/>
          <w:sz w:val="22"/>
        </w:rPr>
        <w:t>…</w:t>
      </w:r>
      <w:r w:rsidR="003A0CAD">
        <w:rPr>
          <w:b/>
          <w:bCs/>
          <w:sz w:val="22"/>
        </w:rPr>
        <w:t>.</w:t>
      </w:r>
      <w:r w:rsidR="0061144F">
        <w:rPr>
          <w:b/>
          <w:bCs/>
          <w:sz w:val="22"/>
        </w:rPr>
        <w:t>.</w:t>
      </w:r>
      <w:proofErr w:type="gramEnd"/>
      <w:r w:rsidR="0061144F">
        <w:rPr>
          <w:b/>
          <w:bCs/>
          <w:sz w:val="22"/>
        </w:rPr>
        <w:t>9</w:t>
      </w:r>
    </w:p>
    <w:p w14:paraId="17D4DB03" w14:textId="58A6A1B4" w:rsidR="006D7674" w:rsidRPr="00341CFE" w:rsidRDefault="006D7674" w:rsidP="00DA348B">
      <w:pPr>
        <w:pStyle w:val="ListParagraph"/>
        <w:numPr>
          <w:ilvl w:val="0"/>
          <w:numId w:val="31"/>
        </w:numPr>
        <w:rPr>
          <w:b/>
          <w:bCs/>
          <w:sz w:val="22"/>
        </w:rPr>
      </w:pPr>
      <w:r w:rsidRPr="00341CFE">
        <w:rPr>
          <w:b/>
          <w:bCs/>
          <w:sz w:val="22"/>
        </w:rPr>
        <w:t>4.2 Docker Compose</w:t>
      </w:r>
      <w:r w:rsidR="0061144F">
        <w:rPr>
          <w:b/>
          <w:bCs/>
          <w:sz w:val="22"/>
        </w:rPr>
        <w:t>……………………………………………</w:t>
      </w:r>
      <w:r w:rsidR="004867C6">
        <w:rPr>
          <w:b/>
          <w:bCs/>
          <w:sz w:val="22"/>
        </w:rPr>
        <w:t>………</w:t>
      </w:r>
      <w:proofErr w:type="gramStart"/>
      <w:r w:rsidR="004867C6">
        <w:rPr>
          <w:b/>
          <w:bCs/>
          <w:sz w:val="22"/>
        </w:rPr>
        <w:t>…..</w:t>
      </w:r>
      <w:proofErr w:type="gramEnd"/>
      <w:r w:rsidR="0061144F">
        <w:rPr>
          <w:b/>
          <w:bCs/>
          <w:sz w:val="22"/>
        </w:rPr>
        <w:t>…</w:t>
      </w:r>
      <w:proofErr w:type="gramStart"/>
      <w:r w:rsidR="0061144F">
        <w:rPr>
          <w:b/>
          <w:bCs/>
          <w:sz w:val="22"/>
        </w:rPr>
        <w:t>…</w:t>
      </w:r>
      <w:r w:rsidR="003A0CAD">
        <w:rPr>
          <w:b/>
          <w:bCs/>
          <w:sz w:val="22"/>
        </w:rPr>
        <w:t>.</w:t>
      </w:r>
      <w:r w:rsidR="00563CF0">
        <w:rPr>
          <w:b/>
          <w:bCs/>
          <w:sz w:val="22"/>
        </w:rPr>
        <w:t>.</w:t>
      </w:r>
      <w:proofErr w:type="gramEnd"/>
      <w:r w:rsidR="0061144F">
        <w:rPr>
          <w:b/>
          <w:bCs/>
          <w:sz w:val="22"/>
        </w:rPr>
        <w:t>….9</w:t>
      </w:r>
    </w:p>
    <w:p w14:paraId="4CC32EE1" w14:textId="709CCA81" w:rsidR="006D7674" w:rsidRPr="00341CFE" w:rsidRDefault="006D7674" w:rsidP="00DA348B">
      <w:pPr>
        <w:pStyle w:val="ListParagraph"/>
        <w:numPr>
          <w:ilvl w:val="0"/>
          <w:numId w:val="31"/>
        </w:numPr>
        <w:rPr>
          <w:b/>
          <w:bCs/>
          <w:sz w:val="22"/>
        </w:rPr>
      </w:pPr>
      <w:r w:rsidRPr="00341CFE">
        <w:rPr>
          <w:b/>
          <w:bCs/>
          <w:sz w:val="22"/>
        </w:rPr>
        <w:t xml:space="preserve">4.3 Kubernetes (optional </w:t>
      </w:r>
      <w:proofErr w:type="gramStart"/>
      <w:r w:rsidRPr="00341CFE">
        <w:rPr>
          <w:b/>
          <w:bCs/>
          <w:sz w:val="22"/>
        </w:rPr>
        <w:t>path)</w:t>
      </w:r>
      <w:r w:rsidR="0061144F">
        <w:rPr>
          <w:b/>
          <w:bCs/>
          <w:sz w:val="22"/>
        </w:rPr>
        <w:t>…</w:t>
      </w:r>
      <w:proofErr w:type="gramEnd"/>
      <w:r w:rsidR="0061144F">
        <w:rPr>
          <w:b/>
          <w:bCs/>
          <w:sz w:val="22"/>
        </w:rPr>
        <w:t>………………………</w:t>
      </w:r>
      <w:r w:rsidR="004867C6">
        <w:rPr>
          <w:b/>
          <w:bCs/>
          <w:sz w:val="22"/>
        </w:rPr>
        <w:t>………….</w:t>
      </w:r>
      <w:r w:rsidR="0061144F">
        <w:rPr>
          <w:b/>
          <w:bCs/>
          <w:sz w:val="22"/>
        </w:rPr>
        <w:t>…</w:t>
      </w:r>
      <w:proofErr w:type="gramStart"/>
      <w:r w:rsidR="0061144F">
        <w:rPr>
          <w:b/>
          <w:bCs/>
          <w:sz w:val="22"/>
        </w:rPr>
        <w:t>…..</w:t>
      </w:r>
      <w:proofErr w:type="gramEnd"/>
      <w:r w:rsidR="0061144F">
        <w:rPr>
          <w:b/>
          <w:bCs/>
          <w:sz w:val="22"/>
        </w:rPr>
        <w:t>…</w:t>
      </w:r>
      <w:r w:rsidR="003A0CAD">
        <w:rPr>
          <w:b/>
          <w:bCs/>
          <w:sz w:val="22"/>
        </w:rPr>
        <w:t>…</w:t>
      </w:r>
      <w:r w:rsidR="0061144F">
        <w:rPr>
          <w:b/>
          <w:bCs/>
          <w:sz w:val="22"/>
        </w:rPr>
        <w:t>…9</w:t>
      </w:r>
    </w:p>
    <w:p w14:paraId="73B3B8EE" w14:textId="6DA471C1" w:rsidR="00297AE7" w:rsidRDefault="00297AE7" w:rsidP="00297AE7">
      <w:pPr>
        <w:rPr>
          <w:b/>
          <w:bCs/>
        </w:rPr>
      </w:pPr>
      <w:r w:rsidRPr="00297AE7">
        <w:rPr>
          <w:b/>
          <w:bCs/>
        </w:rPr>
        <w:t>5. Development setup</w:t>
      </w:r>
      <w:r w:rsidR="00050090">
        <w:rPr>
          <w:b/>
          <w:bCs/>
        </w:rPr>
        <w:t>………………………………………………………………………………</w:t>
      </w:r>
      <w:r w:rsidR="003C43AA">
        <w:rPr>
          <w:b/>
          <w:bCs/>
        </w:rPr>
        <w:t>…….10</w:t>
      </w:r>
    </w:p>
    <w:p w14:paraId="2AE11518" w14:textId="33531C49" w:rsidR="00AE682E" w:rsidRPr="00341CFE" w:rsidRDefault="00AE682E" w:rsidP="00DA348B">
      <w:pPr>
        <w:pStyle w:val="ListParagraph"/>
        <w:numPr>
          <w:ilvl w:val="0"/>
          <w:numId w:val="32"/>
        </w:numPr>
        <w:rPr>
          <w:b/>
          <w:bCs/>
          <w:sz w:val="22"/>
        </w:rPr>
      </w:pPr>
      <w:r w:rsidRPr="00341CFE">
        <w:rPr>
          <w:b/>
          <w:bCs/>
          <w:sz w:val="22"/>
        </w:rPr>
        <w:t>5.1 Full stack with Docker Compose</w:t>
      </w:r>
      <w:r w:rsidR="00616816">
        <w:rPr>
          <w:b/>
          <w:bCs/>
          <w:sz w:val="22"/>
        </w:rPr>
        <w:t>………………………………………</w:t>
      </w:r>
      <w:r w:rsidR="004867C6">
        <w:rPr>
          <w:b/>
          <w:bCs/>
          <w:sz w:val="22"/>
        </w:rPr>
        <w:t>..</w:t>
      </w:r>
      <w:r w:rsidR="00616816">
        <w:rPr>
          <w:b/>
          <w:bCs/>
          <w:sz w:val="22"/>
        </w:rPr>
        <w:t>..10</w:t>
      </w:r>
    </w:p>
    <w:p w14:paraId="3123E6C4" w14:textId="6A9FE63E" w:rsidR="00AE682E" w:rsidRPr="00341CFE" w:rsidRDefault="00AE682E" w:rsidP="00DA348B">
      <w:pPr>
        <w:pStyle w:val="ListParagraph"/>
        <w:numPr>
          <w:ilvl w:val="0"/>
          <w:numId w:val="32"/>
        </w:numPr>
        <w:rPr>
          <w:b/>
          <w:bCs/>
          <w:sz w:val="22"/>
        </w:rPr>
      </w:pPr>
      <w:r w:rsidRPr="00341CFE">
        <w:rPr>
          <w:b/>
          <w:bCs/>
          <w:sz w:val="22"/>
        </w:rPr>
        <w:t>5.2 Environment matrix (Compose)</w:t>
      </w:r>
      <w:r w:rsidR="00616816">
        <w:rPr>
          <w:b/>
          <w:bCs/>
          <w:sz w:val="22"/>
        </w:rPr>
        <w:t>………………………..</w:t>
      </w:r>
      <w:r w:rsidR="00C34D7D">
        <w:rPr>
          <w:b/>
          <w:bCs/>
          <w:sz w:val="22"/>
        </w:rPr>
        <w:t>.</w:t>
      </w:r>
      <w:r w:rsidR="00616816">
        <w:rPr>
          <w:b/>
          <w:bCs/>
          <w:sz w:val="22"/>
        </w:rPr>
        <w:t>………………</w:t>
      </w:r>
      <w:r w:rsidR="004867C6">
        <w:rPr>
          <w:b/>
          <w:bCs/>
          <w:sz w:val="22"/>
        </w:rPr>
        <w:t>.</w:t>
      </w:r>
      <w:r w:rsidR="00616816">
        <w:rPr>
          <w:b/>
          <w:bCs/>
          <w:sz w:val="22"/>
        </w:rPr>
        <w:t>..10</w:t>
      </w:r>
    </w:p>
    <w:p w14:paraId="2E302E3D" w14:textId="5C26A8D7" w:rsidR="00AE682E" w:rsidRPr="00341CFE" w:rsidRDefault="001836B8" w:rsidP="00DA348B">
      <w:pPr>
        <w:pStyle w:val="ListParagraph"/>
        <w:numPr>
          <w:ilvl w:val="0"/>
          <w:numId w:val="32"/>
        </w:numPr>
        <w:rPr>
          <w:b/>
          <w:bCs/>
          <w:sz w:val="22"/>
        </w:rPr>
      </w:pPr>
      <w:r w:rsidRPr="00341CFE">
        <w:rPr>
          <w:b/>
          <w:bCs/>
          <w:sz w:val="22"/>
        </w:rPr>
        <w:t>5.3 MongoDB Compass</w:t>
      </w:r>
      <w:r w:rsidR="00C34D7D">
        <w:rPr>
          <w:b/>
          <w:bCs/>
          <w:sz w:val="22"/>
        </w:rPr>
        <w:t>…………………………</w:t>
      </w:r>
      <w:proofErr w:type="gramStart"/>
      <w:r w:rsidR="00C34D7D">
        <w:rPr>
          <w:b/>
          <w:bCs/>
          <w:sz w:val="22"/>
        </w:rPr>
        <w:t>…..</w:t>
      </w:r>
      <w:proofErr w:type="gramEnd"/>
      <w:r w:rsidR="00C34D7D">
        <w:rPr>
          <w:b/>
          <w:bCs/>
          <w:sz w:val="22"/>
        </w:rPr>
        <w:t>………………………</w:t>
      </w:r>
      <w:proofErr w:type="gramStart"/>
      <w:r w:rsidR="00C34D7D">
        <w:rPr>
          <w:b/>
          <w:bCs/>
          <w:sz w:val="22"/>
        </w:rPr>
        <w:t>…</w:t>
      </w:r>
      <w:r w:rsidR="004867C6">
        <w:rPr>
          <w:b/>
          <w:bCs/>
          <w:sz w:val="22"/>
        </w:rPr>
        <w:t>..</w:t>
      </w:r>
      <w:proofErr w:type="gramEnd"/>
      <w:r w:rsidR="00C34D7D">
        <w:rPr>
          <w:b/>
          <w:bCs/>
          <w:sz w:val="22"/>
        </w:rPr>
        <w:t>….10</w:t>
      </w:r>
    </w:p>
    <w:p w14:paraId="55648EF8" w14:textId="4F86B98A" w:rsidR="00297AE7" w:rsidRPr="00297AE7" w:rsidRDefault="00297AE7" w:rsidP="00297AE7">
      <w:pPr>
        <w:rPr>
          <w:b/>
          <w:bCs/>
        </w:rPr>
      </w:pPr>
      <w:r w:rsidRPr="00297AE7">
        <w:rPr>
          <w:b/>
          <w:bCs/>
        </w:rPr>
        <w:t>6. Building container images manually</w:t>
      </w:r>
      <w:r w:rsidR="003C43AA">
        <w:rPr>
          <w:b/>
          <w:bCs/>
        </w:rPr>
        <w:t>……………………………………………………………11</w:t>
      </w:r>
    </w:p>
    <w:p w14:paraId="6E150EB9" w14:textId="12F9A345" w:rsidR="00A91F73" w:rsidRDefault="00A91F73" w:rsidP="00A91F73">
      <w:pPr>
        <w:rPr>
          <w:b/>
          <w:bCs/>
        </w:rPr>
      </w:pPr>
      <w:r w:rsidRPr="00A91F73">
        <w:rPr>
          <w:b/>
          <w:bCs/>
        </w:rPr>
        <w:t>7. Deploying with Kubernetes (Kind)</w:t>
      </w:r>
      <w:r w:rsidR="003C43AA">
        <w:rPr>
          <w:b/>
          <w:bCs/>
        </w:rPr>
        <w:t>………</w:t>
      </w:r>
      <w:proofErr w:type="gramStart"/>
      <w:r w:rsidR="003C43AA">
        <w:rPr>
          <w:b/>
          <w:bCs/>
        </w:rPr>
        <w:t>…</w:t>
      </w:r>
      <w:r w:rsidR="00A35E58">
        <w:rPr>
          <w:b/>
          <w:bCs/>
        </w:rPr>
        <w:t>..</w:t>
      </w:r>
      <w:proofErr w:type="gramEnd"/>
      <w:r w:rsidR="003C43AA">
        <w:rPr>
          <w:b/>
          <w:bCs/>
        </w:rPr>
        <w:t>………………………………………………</w:t>
      </w:r>
      <w:proofErr w:type="gramStart"/>
      <w:r w:rsidR="003C43AA">
        <w:rPr>
          <w:b/>
          <w:bCs/>
        </w:rPr>
        <w:t>…..</w:t>
      </w:r>
      <w:proofErr w:type="gramEnd"/>
      <w:r w:rsidR="003C43AA">
        <w:rPr>
          <w:b/>
          <w:bCs/>
        </w:rPr>
        <w:t>1</w:t>
      </w:r>
      <w:r w:rsidR="00A35E58">
        <w:rPr>
          <w:b/>
          <w:bCs/>
        </w:rPr>
        <w:t>2</w:t>
      </w:r>
    </w:p>
    <w:p w14:paraId="2F60EA38" w14:textId="4EBB1EB0" w:rsidR="001836B8" w:rsidRPr="00341CFE" w:rsidRDefault="001836B8" w:rsidP="00DA348B">
      <w:pPr>
        <w:pStyle w:val="ListParagraph"/>
        <w:numPr>
          <w:ilvl w:val="0"/>
          <w:numId w:val="33"/>
        </w:numPr>
        <w:rPr>
          <w:b/>
          <w:bCs/>
          <w:sz w:val="22"/>
        </w:rPr>
      </w:pPr>
      <w:r w:rsidRPr="00341CFE">
        <w:rPr>
          <w:b/>
          <w:bCs/>
          <w:sz w:val="22"/>
        </w:rPr>
        <w:t>7.1 Build images</w:t>
      </w:r>
      <w:r w:rsidR="006C4EEF">
        <w:rPr>
          <w:b/>
          <w:bCs/>
          <w:sz w:val="22"/>
        </w:rPr>
        <w:t>……………………………………………………………………</w:t>
      </w:r>
      <w:r w:rsidR="004867C6">
        <w:rPr>
          <w:b/>
          <w:bCs/>
          <w:sz w:val="22"/>
        </w:rPr>
        <w:t>…</w:t>
      </w:r>
      <w:r w:rsidR="006C4EEF">
        <w:rPr>
          <w:b/>
          <w:bCs/>
          <w:sz w:val="22"/>
        </w:rPr>
        <w:t>.12</w:t>
      </w:r>
    </w:p>
    <w:p w14:paraId="08941617" w14:textId="64931302" w:rsidR="00B921CB" w:rsidRPr="00341CFE" w:rsidRDefault="00B921CB" w:rsidP="00DA348B">
      <w:pPr>
        <w:pStyle w:val="ListParagraph"/>
        <w:numPr>
          <w:ilvl w:val="0"/>
          <w:numId w:val="33"/>
        </w:numPr>
        <w:rPr>
          <w:b/>
          <w:bCs/>
          <w:sz w:val="22"/>
        </w:rPr>
      </w:pPr>
      <w:r w:rsidRPr="00341CFE">
        <w:rPr>
          <w:b/>
          <w:bCs/>
          <w:sz w:val="22"/>
        </w:rPr>
        <w:t>7.2 Load into Kind (cluster name </w:t>
      </w:r>
      <w:proofErr w:type="gramStart"/>
      <w:r w:rsidRPr="00341CFE">
        <w:rPr>
          <w:b/>
          <w:bCs/>
          <w:sz w:val="22"/>
        </w:rPr>
        <w:t>cst</w:t>
      </w:r>
      <w:r w:rsidR="006C4EEF">
        <w:rPr>
          <w:b/>
          <w:bCs/>
          <w:sz w:val="22"/>
        </w:rPr>
        <w:t xml:space="preserve"> </w:t>
      </w:r>
      <w:r w:rsidRPr="00341CFE">
        <w:rPr>
          <w:b/>
          <w:bCs/>
          <w:sz w:val="22"/>
        </w:rPr>
        <w:t>)</w:t>
      </w:r>
      <w:proofErr w:type="gramEnd"/>
      <w:r w:rsidR="004867C6">
        <w:rPr>
          <w:b/>
          <w:bCs/>
          <w:sz w:val="22"/>
        </w:rPr>
        <w:t>………………………………………</w:t>
      </w:r>
      <w:r w:rsidR="007A345F">
        <w:rPr>
          <w:b/>
          <w:bCs/>
          <w:sz w:val="22"/>
        </w:rPr>
        <w:t>.</w:t>
      </w:r>
      <w:r w:rsidR="004867C6">
        <w:rPr>
          <w:b/>
          <w:bCs/>
          <w:sz w:val="22"/>
        </w:rPr>
        <w:t>12</w:t>
      </w:r>
    </w:p>
    <w:p w14:paraId="063918BE" w14:textId="36AE5269" w:rsidR="00B921CB" w:rsidRPr="00341CFE" w:rsidRDefault="00B921CB" w:rsidP="00DA348B">
      <w:pPr>
        <w:pStyle w:val="ListParagraph"/>
        <w:numPr>
          <w:ilvl w:val="0"/>
          <w:numId w:val="33"/>
        </w:numPr>
        <w:rPr>
          <w:b/>
          <w:bCs/>
          <w:sz w:val="22"/>
        </w:rPr>
      </w:pPr>
      <w:r w:rsidRPr="00341CFE">
        <w:rPr>
          <w:b/>
          <w:bCs/>
          <w:sz w:val="22"/>
        </w:rPr>
        <w:t>7.3 Apply an overlay</w:t>
      </w:r>
      <w:r w:rsidR="007A345F">
        <w:rPr>
          <w:b/>
          <w:bCs/>
          <w:sz w:val="22"/>
        </w:rPr>
        <w:t>………………………………………………………………….12</w:t>
      </w:r>
    </w:p>
    <w:p w14:paraId="56550AE2" w14:textId="3F7EDF5F" w:rsidR="00B921CB" w:rsidRPr="00341CFE" w:rsidRDefault="00B921CB" w:rsidP="00DA348B">
      <w:pPr>
        <w:pStyle w:val="ListParagraph"/>
        <w:numPr>
          <w:ilvl w:val="0"/>
          <w:numId w:val="33"/>
        </w:numPr>
        <w:rPr>
          <w:b/>
          <w:bCs/>
          <w:sz w:val="22"/>
        </w:rPr>
      </w:pPr>
      <w:r w:rsidRPr="00341CFE">
        <w:rPr>
          <w:b/>
          <w:bCs/>
          <w:sz w:val="22"/>
        </w:rPr>
        <w:t>7.4 Verify</w:t>
      </w:r>
      <w:r w:rsidR="007A345F">
        <w:rPr>
          <w:b/>
          <w:bCs/>
          <w:sz w:val="22"/>
        </w:rPr>
        <w:t>………………………………………………………………………………….12</w:t>
      </w:r>
    </w:p>
    <w:p w14:paraId="48E7574F" w14:textId="74FAA304" w:rsidR="001836B8" w:rsidRPr="00341CFE" w:rsidRDefault="00B921CB" w:rsidP="00DA348B">
      <w:pPr>
        <w:pStyle w:val="ListParagraph"/>
        <w:numPr>
          <w:ilvl w:val="0"/>
          <w:numId w:val="33"/>
        </w:numPr>
        <w:rPr>
          <w:b/>
          <w:bCs/>
          <w:sz w:val="22"/>
        </w:rPr>
      </w:pPr>
      <w:r w:rsidRPr="00341CFE">
        <w:rPr>
          <w:b/>
          <w:bCs/>
          <w:sz w:val="22"/>
        </w:rPr>
        <w:t>7.5 Production overlay notes</w:t>
      </w:r>
      <w:r w:rsidR="007A345F">
        <w:rPr>
          <w:b/>
          <w:bCs/>
          <w:sz w:val="22"/>
        </w:rPr>
        <w:t>…………………………………………………….12</w:t>
      </w:r>
    </w:p>
    <w:p w14:paraId="363DB75E" w14:textId="7F0DD269" w:rsidR="00A91F73" w:rsidRDefault="00A91F73" w:rsidP="00A91F73">
      <w:pPr>
        <w:rPr>
          <w:b/>
          <w:bCs/>
        </w:rPr>
      </w:pPr>
      <w:r w:rsidRPr="00A91F73">
        <w:rPr>
          <w:b/>
          <w:bCs/>
        </w:rPr>
        <w:t>8. Testing</w:t>
      </w:r>
      <w:r w:rsidR="00C643B3">
        <w:rPr>
          <w:b/>
          <w:bCs/>
        </w:rPr>
        <w:t>……………………………………………………………………………………………………….13</w:t>
      </w:r>
    </w:p>
    <w:p w14:paraId="623BDE5E" w14:textId="77014E66" w:rsidR="00194E94" w:rsidRPr="00341CFE" w:rsidRDefault="00194E94" w:rsidP="00DA348B">
      <w:pPr>
        <w:pStyle w:val="ListParagraph"/>
        <w:numPr>
          <w:ilvl w:val="0"/>
          <w:numId w:val="34"/>
        </w:numPr>
        <w:rPr>
          <w:b/>
          <w:bCs/>
          <w:sz w:val="22"/>
        </w:rPr>
      </w:pPr>
      <w:r w:rsidRPr="00341CFE">
        <w:rPr>
          <w:b/>
          <w:bCs/>
          <w:sz w:val="22"/>
        </w:rPr>
        <w:t xml:space="preserve">8.1 Frontend unit tests (Vitest via </w:t>
      </w:r>
      <w:proofErr w:type="gramStart"/>
      <w:r w:rsidRPr="00341CFE">
        <w:rPr>
          <w:b/>
          <w:bCs/>
          <w:sz w:val="22"/>
        </w:rPr>
        <w:t>Angular)</w:t>
      </w:r>
      <w:r w:rsidR="007A345F">
        <w:rPr>
          <w:b/>
          <w:bCs/>
          <w:sz w:val="22"/>
        </w:rPr>
        <w:t>…</w:t>
      </w:r>
      <w:proofErr w:type="gramEnd"/>
      <w:r w:rsidR="007A345F">
        <w:rPr>
          <w:b/>
          <w:bCs/>
          <w:sz w:val="22"/>
        </w:rPr>
        <w:t>…………………………………</w:t>
      </w:r>
      <w:r w:rsidR="003A0CAD">
        <w:rPr>
          <w:b/>
          <w:bCs/>
          <w:sz w:val="22"/>
        </w:rPr>
        <w:t>13</w:t>
      </w:r>
    </w:p>
    <w:p w14:paraId="147CBE1E" w14:textId="5FC0FCC9" w:rsidR="00194E94" w:rsidRPr="00341CFE" w:rsidRDefault="00194E94" w:rsidP="00DA348B">
      <w:pPr>
        <w:pStyle w:val="ListParagraph"/>
        <w:numPr>
          <w:ilvl w:val="0"/>
          <w:numId w:val="34"/>
        </w:numPr>
        <w:rPr>
          <w:b/>
          <w:bCs/>
          <w:sz w:val="22"/>
        </w:rPr>
      </w:pPr>
      <w:r w:rsidRPr="00341CFE">
        <w:rPr>
          <w:b/>
          <w:bCs/>
          <w:sz w:val="22"/>
        </w:rPr>
        <w:t>8.2 Smoke checks (Compose)</w:t>
      </w:r>
      <w:r w:rsidR="003A0CAD">
        <w:rPr>
          <w:b/>
          <w:bCs/>
          <w:sz w:val="22"/>
        </w:rPr>
        <w:t>………………………………………………………13</w:t>
      </w:r>
    </w:p>
    <w:p w14:paraId="6068AB95" w14:textId="268259BF" w:rsidR="00DA1080" w:rsidRPr="00DA1080" w:rsidRDefault="00DA1080" w:rsidP="00DA1080">
      <w:pPr>
        <w:rPr>
          <w:b/>
          <w:bCs/>
        </w:rPr>
      </w:pPr>
      <w:r w:rsidRPr="00DA1080">
        <w:rPr>
          <w:b/>
          <w:bCs/>
        </w:rPr>
        <w:t>9. Troubleshooting</w:t>
      </w:r>
      <w:r w:rsidR="00C643B3">
        <w:rPr>
          <w:b/>
          <w:bCs/>
        </w:rPr>
        <w:t>………………………………………………………………………………………</w:t>
      </w:r>
      <w:proofErr w:type="gramStart"/>
      <w:r w:rsidR="00C643B3">
        <w:rPr>
          <w:b/>
          <w:bCs/>
        </w:rPr>
        <w:t>…..</w:t>
      </w:r>
      <w:proofErr w:type="gramEnd"/>
      <w:r w:rsidR="00C643B3">
        <w:rPr>
          <w:b/>
          <w:bCs/>
        </w:rPr>
        <w:t>14</w:t>
      </w:r>
    </w:p>
    <w:p w14:paraId="125D9FE9" w14:textId="110F8549" w:rsidR="00DA1080" w:rsidRDefault="00DA1080" w:rsidP="00DA1080">
      <w:pPr>
        <w:rPr>
          <w:b/>
          <w:bCs/>
        </w:rPr>
      </w:pPr>
      <w:r w:rsidRPr="00DA1080">
        <w:rPr>
          <w:b/>
          <w:bCs/>
        </w:rPr>
        <w:t>10. Security reminders</w:t>
      </w:r>
      <w:r w:rsidR="00C643B3">
        <w:rPr>
          <w:b/>
          <w:bCs/>
        </w:rPr>
        <w:t>………</w:t>
      </w:r>
      <w:proofErr w:type="gramStart"/>
      <w:r w:rsidR="00C643B3">
        <w:rPr>
          <w:b/>
          <w:bCs/>
        </w:rPr>
        <w:t>…..</w:t>
      </w:r>
      <w:proofErr w:type="gramEnd"/>
      <w:r w:rsidR="00C643B3">
        <w:rPr>
          <w:b/>
          <w:bCs/>
        </w:rPr>
        <w:t>……………………………………………………………………</w:t>
      </w:r>
      <w:proofErr w:type="gramStart"/>
      <w:r w:rsidR="00C643B3">
        <w:rPr>
          <w:b/>
          <w:bCs/>
        </w:rPr>
        <w:t>…..</w:t>
      </w:r>
      <w:proofErr w:type="gramEnd"/>
      <w:r w:rsidR="00C643B3">
        <w:rPr>
          <w:b/>
          <w:bCs/>
        </w:rPr>
        <w:t>15</w:t>
      </w:r>
    </w:p>
    <w:p w14:paraId="130FB0D1" w14:textId="17E52E56" w:rsidR="00DA1080" w:rsidRPr="00DA1080" w:rsidRDefault="00DA1080" w:rsidP="00DA1080">
      <w:pPr>
        <w:rPr>
          <w:b/>
          <w:bCs/>
        </w:rPr>
      </w:pPr>
      <w:r w:rsidRPr="00DA1080">
        <w:rPr>
          <w:b/>
          <w:bCs/>
        </w:rPr>
        <w:t>11. Quick reference commands</w:t>
      </w:r>
      <w:r w:rsidR="00C643B3">
        <w:rPr>
          <w:b/>
          <w:bCs/>
        </w:rPr>
        <w:t>…………………………</w:t>
      </w:r>
      <w:proofErr w:type="gramStart"/>
      <w:r w:rsidR="00C643B3">
        <w:rPr>
          <w:b/>
          <w:bCs/>
        </w:rPr>
        <w:t>…..</w:t>
      </w:r>
      <w:proofErr w:type="gramEnd"/>
      <w:r w:rsidR="00C643B3">
        <w:rPr>
          <w:b/>
          <w:bCs/>
        </w:rPr>
        <w:t>……………………………………</w:t>
      </w:r>
      <w:proofErr w:type="gramStart"/>
      <w:r w:rsidR="00C643B3">
        <w:rPr>
          <w:b/>
          <w:bCs/>
        </w:rPr>
        <w:t>…..</w:t>
      </w:r>
      <w:proofErr w:type="gramEnd"/>
      <w:r w:rsidR="00C643B3">
        <w:rPr>
          <w:b/>
          <w:bCs/>
        </w:rPr>
        <w:t>16</w:t>
      </w:r>
    </w:p>
    <w:p w14:paraId="114E5D0D" w14:textId="77777777" w:rsidR="00DA1080" w:rsidRPr="00DA1080" w:rsidRDefault="00DA1080" w:rsidP="00DA1080">
      <w:pPr>
        <w:rPr>
          <w:b/>
          <w:bCs/>
        </w:rPr>
      </w:pPr>
    </w:p>
    <w:p w14:paraId="59C18D0D" w14:textId="77777777" w:rsidR="00A91F73" w:rsidRPr="00A91F73" w:rsidRDefault="00A91F73" w:rsidP="00A91F73">
      <w:pPr>
        <w:rPr>
          <w:b/>
          <w:bCs/>
        </w:rPr>
      </w:pPr>
    </w:p>
    <w:p w14:paraId="23CAED26" w14:textId="77777777" w:rsidR="00E20F95" w:rsidRDefault="00E20F95" w:rsidP="00BE6950">
      <w:pPr>
        <w:rPr>
          <w:b/>
          <w:bCs/>
        </w:rPr>
      </w:pPr>
    </w:p>
    <w:p w14:paraId="11E93A35" w14:textId="77D79062" w:rsidR="00BE6950" w:rsidRPr="007D46B3" w:rsidRDefault="00BE6950" w:rsidP="00BE6950">
      <w:pPr>
        <w:rPr>
          <w:b/>
          <w:bCs/>
          <w:sz w:val="44"/>
          <w:szCs w:val="44"/>
        </w:rPr>
      </w:pPr>
      <w:r w:rsidRPr="007D46B3">
        <w:rPr>
          <w:b/>
          <w:bCs/>
          <w:sz w:val="44"/>
          <w:szCs w:val="44"/>
        </w:rPr>
        <w:lastRenderedPageBreak/>
        <w:t>1. Product overview</w:t>
      </w:r>
    </w:p>
    <w:p w14:paraId="3B6ACF4F" w14:textId="77777777" w:rsidR="00BE6950" w:rsidRPr="00BE6950" w:rsidRDefault="00BE6950" w:rsidP="00BE6950">
      <w:r w:rsidRPr="00BE6950">
        <w:t>The system supports:</w:t>
      </w:r>
    </w:p>
    <w:p w14:paraId="0B9FCB31" w14:textId="77777777" w:rsidR="00BE6950" w:rsidRPr="00BE6950" w:rsidRDefault="00BE6950" w:rsidP="00670B3A">
      <w:pPr>
        <w:numPr>
          <w:ilvl w:val="0"/>
          <w:numId w:val="5"/>
        </w:numPr>
      </w:pPr>
      <w:r w:rsidRPr="00BE6950">
        <w:rPr>
          <w:b/>
          <w:bCs/>
        </w:rPr>
        <w:t>Customers</w:t>
      </w:r>
      <w:r w:rsidRPr="00BE6950">
        <w:t>: submit tickets, track status, receive notifications from agents.</w:t>
      </w:r>
    </w:p>
    <w:p w14:paraId="0C42C0D7" w14:textId="77777777" w:rsidR="00BE6950" w:rsidRPr="00BE6950" w:rsidRDefault="00BE6950" w:rsidP="00670B3A">
      <w:pPr>
        <w:numPr>
          <w:ilvl w:val="0"/>
          <w:numId w:val="5"/>
        </w:numPr>
      </w:pPr>
      <w:r w:rsidRPr="00BE6950">
        <w:rPr>
          <w:b/>
          <w:bCs/>
        </w:rPr>
        <w:t>Agents</w:t>
      </w:r>
      <w:r w:rsidRPr="00BE6950">
        <w:t>: manage tickets (assign, update), log responses, trigger customer notifications.</w:t>
      </w:r>
    </w:p>
    <w:p w14:paraId="77ECA7C2" w14:textId="77777777" w:rsidR="00BE6950" w:rsidRPr="00BE6950" w:rsidRDefault="00BE6950" w:rsidP="00670B3A">
      <w:pPr>
        <w:numPr>
          <w:ilvl w:val="0"/>
          <w:numId w:val="5"/>
        </w:numPr>
      </w:pPr>
      <w:r w:rsidRPr="00BE6950">
        <w:rPr>
          <w:b/>
          <w:bCs/>
        </w:rPr>
        <w:t>DevOps</w:t>
      </w:r>
      <w:r w:rsidRPr="00BE6950">
        <w:t>: containerized microservices, multiple isolated environments on one host, and Kubernetes manifests for orchestration.</w:t>
      </w:r>
    </w:p>
    <w:p w14:paraId="03563B93" w14:textId="77777777" w:rsidR="00E04715" w:rsidRDefault="00E04715"/>
    <w:p w14:paraId="57A59991" w14:textId="77777777" w:rsidR="007D46B3" w:rsidRDefault="007D46B3"/>
    <w:p w14:paraId="551DD06E" w14:textId="77777777" w:rsidR="007D46B3" w:rsidRDefault="007D46B3"/>
    <w:p w14:paraId="571ED2FF" w14:textId="77777777" w:rsidR="007D46B3" w:rsidRDefault="007D46B3"/>
    <w:p w14:paraId="68907D3F" w14:textId="77777777" w:rsidR="007D46B3" w:rsidRDefault="007D46B3"/>
    <w:p w14:paraId="4E3D0719" w14:textId="77777777" w:rsidR="007D46B3" w:rsidRDefault="007D46B3"/>
    <w:p w14:paraId="1CD41B49" w14:textId="77777777" w:rsidR="007D46B3" w:rsidRDefault="007D46B3"/>
    <w:p w14:paraId="58C340A5" w14:textId="77777777" w:rsidR="007D46B3" w:rsidRDefault="007D46B3"/>
    <w:p w14:paraId="276F0072" w14:textId="77777777" w:rsidR="007D46B3" w:rsidRDefault="007D46B3"/>
    <w:p w14:paraId="4C0B0B27" w14:textId="77777777" w:rsidR="007D46B3" w:rsidRDefault="007D46B3"/>
    <w:p w14:paraId="47ACAFCC" w14:textId="77777777" w:rsidR="007D46B3" w:rsidRDefault="007D46B3"/>
    <w:p w14:paraId="3E9099BF" w14:textId="77777777" w:rsidR="007D46B3" w:rsidRDefault="007D46B3"/>
    <w:p w14:paraId="272F690A" w14:textId="77777777" w:rsidR="007D46B3" w:rsidRDefault="007D46B3"/>
    <w:p w14:paraId="298C5930" w14:textId="77777777" w:rsidR="007D46B3" w:rsidRDefault="007D46B3"/>
    <w:p w14:paraId="0A4DCA7E" w14:textId="77777777" w:rsidR="007D46B3" w:rsidRDefault="007D46B3"/>
    <w:p w14:paraId="611121DA" w14:textId="77777777" w:rsidR="007D46B3" w:rsidRDefault="007D46B3"/>
    <w:p w14:paraId="38B21318" w14:textId="77777777" w:rsidR="007D46B3" w:rsidRDefault="007D46B3"/>
    <w:p w14:paraId="0AD109C3" w14:textId="77777777" w:rsidR="007D46B3" w:rsidRDefault="007D46B3"/>
    <w:p w14:paraId="3AED046D" w14:textId="77777777" w:rsidR="007D46B3" w:rsidRDefault="007D46B3"/>
    <w:p w14:paraId="054AD689" w14:textId="77777777" w:rsidR="007D46B3" w:rsidRDefault="007D46B3"/>
    <w:p w14:paraId="784E64AD" w14:textId="77777777" w:rsidR="007D46B3" w:rsidRDefault="007D46B3"/>
    <w:p w14:paraId="2CC20F83" w14:textId="77777777" w:rsidR="007D46B3" w:rsidRDefault="007D46B3"/>
    <w:p w14:paraId="5BB04D76" w14:textId="77777777" w:rsidR="007D46B3" w:rsidRPr="007D46B3" w:rsidRDefault="007D46B3" w:rsidP="007D46B3">
      <w:pPr>
        <w:rPr>
          <w:b/>
          <w:bCs/>
          <w:sz w:val="44"/>
          <w:szCs w:val="44"/>
        </w:rPr>
      </w:pPr>
      <w:r w:rsidRPr="007D46B3">
        <w:rPr>
          <w:b/>
          <w:bCs/>
          <w:sz w:val="44"/>
          <w:szCs w:val="44"/>
        </w:rPr>
        <w:lastRenderedPageBreak/>
        <w:t>2. Architecture</w:t>
      </w:r>
    </w:p>
    <w:p w14:paraId="1598A1A1" w14:textId="78CBB4B6" w:rsidR="007D46B3" w:rsidRDefault="007D46B3" w:rsidP="007D46B3">
      <w:pPr>
        <w:rPr>
          <w:b/>
          <w:bCs/>
          <w:sz w:val="32"/>
          <w:szCs w:val="32"/>
        </w:rPr>
      </w:pPr>
      <w:r w:rsidRPr="003D5A87">
        <w:rPr>
          <w:b/>
          <w:bCs/>
          <w:sz w:val="32"/>
          <w:szCs w:val="32"/>
        </w:rPr>
        <w:t>2.1 Microservices (HTTP APIs + MongoDB)</w:t>
      </w:r>
      <w:r w:rsidR="003D5A87">
        <w:rPr>
          <w:b/>
          <w:bCs/>
          <w:sz w:val="32"/>
          <w:szCs w:val="32"/>
        </w:rPr>
        <w:t>:</w:t>
      </w:r>
    </w:p>
    <w:tbl>
      <w:tblPr>
        <w:tblStyle w:val="TableGrid"/>
        <w:tblW w:w="0" w:type="auto"/>
        <w:tblLook w:val="04A0" w:firstRow="1" w:lastRow="0" w:firstColumn="1" w:lastColumn="0" w:noHBand="0" w:noVBand="1"/>
      </w:tblPr>
      <w:tblGrid>
        <w:gridCol w:w="3308"/>
        <w:gridCol w:w="3309"/>
        <w:gridCol w:w="3309"/>
      </w:tblGrid>
      <w:tr w:rsidR="003A5E0D" w14:paraId="573868E2" w14:textId="77777777" w:rsidTr="003A5E0D">
        <w:tc>
          <w:tcPr>
            <w:tcW w:w="3308" w:type="dxa"/>
          </w:tcPr>
          <w:p w14:paraId="4D43A2BA" w14:textId="46C4AF07" w:rsidR="003A5E0D" w:rsidRPr="00FE72F6" w:rsidRDefault="00E705C6" w:rsidP="00E705C6">
            <w:pPr>
              <w:rPr>
                <w:b/>
                <w:bCs/>
                <w:sz w:val="24"/>
                <w:szCs w:val="24"/>
              </w:rPr>
            </w:pPr>
            <w:r w:rsidRPr="00FE72F6">
              <w:rPr>
                <w:b/>
                <w:bCs/>
                <w:sz w:val="24"/>
                <w:szCs w:val="24"/>
              </w:rPr>
              <w:t>Service</w:t>
            </w:r>
          </w:p>
        </w:tc>
        <w:tc>
          <w:tcPr>
            <w:tcW w:w="3309" w:type="dxa"/>
          </w:tcPr>
          <w:p w14:paraId="36C69D4D" w14:textId="32D68420" w:rsidR="003A5E0D" w:rsidRPr="00FE72F6" w:rsidRDefault="00FE72F6" w:rsidP="00FE72F6">
            <w:pPr>
              <w:rPr>
                <w:b/>
                <w:bCs/>
                <w:sz w:val="24"/>
                <w:szCs w:val="24"/>
              </w:rPr>
            </w:pPr>
            <w:r w:rsidRPr="00FE72F6">
              <w:rPr>
                <w:b/>
                <w:bCs/>
                <w:sz w:val="24"/>
                <w:szCs w:val="24"/>
              </w:rPr>
              <w:t>Role</w:t>
            </w:r>
          </w:p>
        </w:tc>
        <w:tc>
          <w:tcPr>
            <w:tcW w:w="3309" w:type="dxa"/>
          </w:tcPr>
          <w:p w14:paraId="7C8D63BE" w14:textId="27C744B7" w:rsidR="003A5E0D" w:rsidRPr="00FE72F6" w:rsidRDefault="00FE72F6" w:rsidP="00FE72F6">
            <w:pPr>
              <w:rPr>
                <w:b/>
                <w:bCs/>
                <w:sz w:val="24"/>
                <w:szCs w:val="24"/>
              </w:rPr>
            </w:pPr>
            <w:r w:rsidRPr="00FE72F6">
              <w:rPr>
                <w:b/>
                <w:bCs/>
                <w:sz w:val="24"/>
                <w:szCs w:val="24"/>
              </w:rPr>
              <w:t>Default port (in container)</w:t>
            </w:r>
          </w:p>
        </w:tc>
      </w:tr>
      <w:tr w:rsidR="003A5E0D" w14:paraId="18892218" w14:textId="77777777" w:rsidTr="003A5E0D">
        <w:tc>
          <w:tcPr>
            <w:tcW w:w="3308" w:type="dxa"/>
          </w:tcPr>
          <w:p w14:paraId="2A1C7F7E" w14:textId="17DBF051" w:rsidR="003A5E0D" w:rsidRPr="00DA425A" w:rsidRDefault="00667F50" w:rsidP="00667F50">
            <w:pPr>
              <w:rPr>
                <w:sz w:val="24"/>
              </w:rPr>
            </w:pPr>
            <w:r w:rsidRPr="00DA425A">
              <w:rPr>
                <w:sz w:val="24"/>
              </w:rPr>
              <w:t>Frontend</w:t>
            </w:r>
          </w:p>
        </w:tc>
        <w:tc>
          <w:tcPr>
            <w:tcW w:w="3309" w:type="dxa"/>
          </w:tcPr>
          <w:p w14:paraId="2253D300" w14:textId="6B1FA554" w:rsidR="003A5E0D" w:rsidRPr="00DA425A" w:rsidRDefault="00DA425A" w:rsidP="00DA425A">
            <w:pPr>
              <w:rPr>
                <w:sz w:val="24"/>
              </w:rPr>
            </w:pPr>
            <w:r w:rsidRPr="00DA425A">
              <w:rPr>
                <w:sz w:val="24"/>
              </w:rPr>
              <w:t>Angular SPA served by nginx; reverse-proxies API paths to backends</w:t>
            </w:r>
          </w:p>
        </w:tc>
        <w:tc>
          <w:tcPr>
            <w:tcW w:w="3309" w:type="dxa"/>
          </w:tcPr>
          <w:p w14:paraId="04D272C2" w14:textId="5C36FEB8" w:rsidR="003A5E0D" w:rsidRPr="00DA425A" w:rsidRDefault="007E3889" w:rsidP="007E3889">
            <w:pPr>
              <w:rPr>
                <w:sz w:val="24"/>
              </w:rPr>
            </w:pPr>
            <w:r w:rsidRPr="007E3889">
              <w:rPr>
                <w:sz w:val="24"/>
              </w:rPr>
              <w:t>80 (mapped to host per env)</w:t>
            </w:r>
          </w:p>
        </w:tc>
      </w:tr>
      <w:tr w:rsidR="003A5E0D" w14:paraId="68E3FDA2" w14:textId="77777777" w:rsidTr="003A5E0D">
        <w:tc>
          <w:tcPr>
            <w:tcW w:w="3308" w:type="dxa"/>
          </w:tcPr>
          <w:p w14:paraId="5FEDAD3C" w14:textId="69BDF447" w:rsidR="003A5E0D" w:rsidRPr="00DA425A" w:rsidRDefault="00667F50" w:rsidP="00667F50">
            <w:pPr>
              <w:rPr>
                <w:sz w:val="24"/>
              </w:rPr>
            </w:pPr>
            <w:r w:rsidRPr="00DA425A">
              <w:rPr>
                <w:sz w:val="24"/>
              </w:rPr>
              <w:t>Auth Service</w:t>
            </w:r>
          </w:p>
        </w:tc>
        <w:tc>
          <w:tcPr>
            <w:tcW w:w="3309" w:type="dxa"/>
          </w:tcPr>
          <w:p w14:paraId="3C1BD1AE" w14:textId="7B247E0D" w:rsidR="003A5E0D" w:rsidRPr="00DA425A" w:rsidRDefault="007E3889" w:rsidP="007E3889">
            <w:pPr>
              <w:rPr>
                <w:sz w:val="24"/>
              </w:rPr>
            </w:pPr>
            <w:r w:rsidRPr="007E3889">
              <w:rPr>
                <w:sz w:val="24"/>
              </w:rPr>
              <w:t>Registration, login, JWT</w:t>
            </w:r>
          </w:p>
        </w:tc>
        <w:tc>
          <w:tcPr>
            <w:tcW w:w="3309" w:type="dxa"/>
          </w:tcPr>
          <w:p w14:paraId="1247D5DB" w14:textId="1B88CFBF" w:rsidR="003A5E0D" w:rsidRPr="00DA425A" w:rsidRDefault="00561558" w:rsidP="00561558">
            <w:pPr>
              <w:rPr>
                <w:sz w:val="24"/>
              </w:rPr>
            </w:pPr>
            <w:r w:rsidRPr="00561558">
              <w:rPr>
                <w:sz w:val="24"/>
              </w:rPr>
              <w:t>5001</w:t>
            </w:r>
          </w:p>
        </w:tc>
      </w:tr>
      <w:tr w:rsidR="003A5E0D" w14:paraId="3979BC5B" w14:textId="77777777" w:rsidTr="003A5E0D">
        <w:tc>
          <w:tcPr>
            <w:tcW w:w="3308" w:type="dxa"/>
          </w:tcPr>
          <w:p w14:paraId="0D863035" w14:textId="744427CF" w:rsidR="003A5E0D" w:rsidRPr="00DA425A" w:rsidRDefault="00667F50" w:rsidP="00667F50">
            <w:pPr>
              <w:rPr>
                <w:sz w:val="24"/>
              </w:rPr>
            </w:pPr>
            <w:r w:rsidRPr="00DA425A">
              <w:rPr>
                <w:sz w:val="24"/>
              </w:rPr>
              <w:t>Ticket Service</w:t>
            </w:r>
          </w:p>
        </w:tc>
        <w:tc>
          <w:tcPr>
            <w:tcW w:w="3309" w:type="dxa"/>
          </w:tcPr>
          <w:p w14:paraId="6FF41A7F" w14:textId="61C0973E" w:rsidR="003A5E0D" w:rsidRPr="00DA425A" w:rsidRDefault="00561558" w:rsidP="00561558">
            <w:pPr>
              <w:rPr>
                <w:sz w:val="24"/>
              </w:rPr>
            </w:pPr>
            <w:r w:rsidRPr="00561558">
              <w:rPr>
                <w:sz w:val="24"/>
              </w:rPr>
              <w:t>CRUD tickets, status, authorization via JWT/headers</w:t>
            </w:r>
          </w:p>
        </w:tc>
        <w:tc>
          <w:tcPr>
            <w:tcW w:w="3309" w:type="dxa"/>
          </w:tcPr>
          <w:p w14:paraId="02A971A7" w14:textId="530FEFFF" w:rsidR="003A5E0D" w:rsidRPr="00DA425A" w:rsidRDefault="00446F6D" w:rsidP="007D46B3">
            <w:pPr>
              <w:rPr>
                <w:sz w:val="24"/>
              </w:rPr>
            </w:pPr>
            <w:r>
              <w:rPr>
                <w:sz w:val="24"/>
              </w:rPr>
              <w:t>5000</w:t>
            </w:r>
          </w:p>
        </w:tc>
      </w:tr>
      <w:tr w:rsidR="003A5E0D" w14:paraId="7EF79E33" w14:textId="77777777" w:rsidTr="003A5E0D">
        <w:tc>
          <w:tcPr>
            <w:tcW w:w="3308" w:type="dxa"/>
          </w:tcPr>
          <w:p w14:paraId="0E3BBABE" w14:textId="39B426B2" w:rsidR="003A5E0D" w:rsidRPr="00DA425A" w:rsidRDefault="00CC3AB3" w:rsidP="00CC3AB3">
            <w:pPr>
              <w:rPr>
                <w:sz w:val="24"/>
              </w:rPr>
            </w:pPr>
            <w:r w:rsidRPr="00DA425A">
              <w:rPr>
                <w:sz w:val="24"/>
              </w:rPr>
              <w:t>Support Service</w:t>
            </w:r>
          </w:p>
        </w:tc>
        <w:tc>
          <w:tcPr>
            <w:tcW w:w="3309" w:type="dxa"/>
          </w:tcPr>
          <w:p w14:paraId="2477C0AD" w14:textId="3476FF16" w:rsidR="003A5E0D" w:rsidRPr="00DA425A" w:rsidRDefault="00561558" w:rsidP="00561558">
            <w:pPr>
              <w:rPr>
                <w:sz w:val="24"/>
              </w:rPr>
            </w:pPr>
            <w:r w:rsidRPr="00561558">
              <w:rPr>
                <w:sz w:val="24"/>
              </w:rPr>
              <w:t>Assignment and response workflow endpoints</w:t>
            </w:r>
          </w:p>
        </w:tc>
        <w:tc>
          <w:tcPr>
            <w:tcW w:w="3309" w:type="dxa"/>
          </w:tcPr>
          <w:p w14:paraId="2127626C" w14:textId="48293DDE" w:rsidR="003A5E0D" w:rsidRPr="00DA425A" w:rsidRDefault="00446F6D" w:rsidP="007D46B3">
            <w:pPr>
              <w:rPr>
                <w:sz w:val="24"/>
              </w:rPr>
            </w:pPr>
            <w:r>
              <w:rPr>
                <w:sz w:val="24"/>
              </w:rPr>
              <w:t>5002</w:t>
            </w:r>
          </w:p>
        </w:tc>
      </w:tr>
      <w:tr w:rsidR="003A5E0D" w14:paraId="5E6FB0FC" w14:textId="77777777" w:rsidTr="003A5E0D">
        <w:tc>
          <w:tcPr>
            <w:tcW w:w="3308" w:type="dxa"/>
          </w:tcPr>
          <w:p w14:paraId="7C7D09FA" w14:textId="3682C9A3" w:rsidR="003A5E0D" w:rsidRPr="00DA425A" w:rsidRDefault="00CC3AB3" w:rsidP="00CC3AB3">
            <w:pPr>
              <w:rPr>
                <w:sz w:val="24"/>
              </w:rPr>
            </w:pPr>
            <w:r w:rsidRPr="00DA425A">
              <w:rPr>
                <w:sz w:val="24"/>
              </w:rPr>
              <w:t>Notification Service</w:t>
            </w:r>
          </w:p>
        </w:tc>
        <w:tc>
          <w:tcPr>
            <w:tcW w:w="3309" w:type="dxa"/>
          </w:tcPr>
          <w:p w14:paraId="63F4BAF9" w14:textId="760957F4" w:rsidR="003A5E0D" w:rsidRPr="00DA425A" w:rsidRDefault="00DA1B58" w:rsidP="00DA1B58">
            <w:pPr>
              <w:rPr>
                <w:sz w:val="24"/>
              </w:rPr>
            </w:pPr>
            <w:r w:rsidRPr="00DA1B58">
              <w:rPr>
                <w:sz w:val="24"/>
              </w:rPr>
              <w:t>Persist and list notifications for customers</w:t>
            </w:r>
          </w:p>
        </w:tc>
        <w:tc>
          <w:tcPr>
            <w:tcW w:w="3309" w:type="dxa"/>
          </w:tcPr>
          <w:p w14:paraId="3EB5C5BD" w14:textId="378163A0" w:rsidR="003A5E0D" w:rsidRPr="00DA425A" w:rsidRDefault="00446F6D" w:rsidP="007D46B3">
            <w:pPr>
              <w:rPr>
                <w:sz w:val="24"/>
              </w:rPr>
            </w:pPr>
            <w:r>
              <w:rPr>
                <w:sz w:val="24"/>
              </w:rPr>
              <w:t>5003</w:t>
            </w:r>
          </w:p>
        </w:tc>
      </w:tr>
      <w:tr w:rsidR="00C416D8" w14:paraId="7ECC2484" w14:textId="77777777" w:rsidTr="003A5E0D">
        <w:tc>
          <w:tcPr>
            <w:tcW w:w="3308" w:type="dxa"/>
          </w:tcPr>
          <w:p w14:paraId="529CB041" w14:textId="1A6F059C" w:rsidR="00C416D8" w:rsidRPr="00DA425A" w:rsidRDefault="00456CA4" w:rsidP="00456CA4">
            <w:pPr>
              <w:rPr>
                <w:sz w:val="24"/>
              </w:rPr>
            </w:pPr>
            <w:r w:rsidRPr="00DA425A">
              <w:rPr>
                <w:sz w:val="24"/>
              </w:rPr>
              <w:t>MongoDB</w:t>
            </w:r>
          </w:p>
        </w:tc>
        <w:tc>
          <w:tcPr>
            <w:tcW w:w="3309" w:type="dxa"/>
          </w:tcPr>
          <w:p w14:paraId="60229157" w14:textId="04E7255F" w:rsidR="00C416D8" w:rsidRPr="00DA425A" w:rsidRDefault="00446F6D" w:rsidP="00446F6D">
            <w:pPr>
              <w:rPr>
                <w:sz w:val="24"/>
              </w:rPr>
            </w:pPr>
            <w:r w:rsidRPr="00446F6D">
              <w:rPr>
                <w:sz w:val="24"/>
              </w:rPr>
              <w:t>Data store (separate logical databases per concern)</w:t>
            </w:r>
          </w:p>
        </w:tc>
        <w:tc>
          <w:tcPr>
            <w:tcW w:w="3309" w:type="dxa"/>
          </w:tcPr>
          <w:p w14:paraId="292EADBE" w14:textId="1CC64AAB" w:rsidR="00C416D8" w:rsidRPr="00DA425A" w:rsidRDefault="002B33AF" w:rsidP="002B33AF">
            <w:pPr>
              <w:rPr>
                <w:sz w:val="24"/>
              </w:rPr>
            </w:pPr>
            <w:r w:rsidRPr="002B33AF">
              <w:rPr>
                <w:sz w:val="24"/>
              </w:rPr>
              <w:t>27017 (internal)</w:t>
            </w:r>
          </w:p>
        </w:tc>
      </w:tr>
    </w:tbl>
    <w:p w14:paraId="797D2E58" w14:textId="77777777" w:rsidR="003D5A87" w:rsidRDefault="003D5A87" w:rsidP="007D46B3">
      <w:pPr>
        <w:rPr>
          <w:b/>
          <w:bCs/>
          <w:sz w:val="32"/>
          <w:szCs w:val="32"/>
        </w:rPr>
      </w:pPr>
    </w:p>
    <w:p w14:paraId="5C58514D" w14:textId="77777777" w:rsidR="00894007" w:rsidRPr="00894007" w:rsidRDefault="00894007" w:rsidP="00894007">
      <w:pPr>
        <w:rPr>
          <w:b/>
          <w:bCs/>
          <w:sz w:val="32"/>
          <w:szCs w:val="32"/>
        </w:rPr>
      </w:pPr>
      <w:r w:rsidRPr="00894007">
        <w:rPr>
          <w:b/>
          <w:bCs/>
          <w:sz w:val="32"/>
          <w:szCs w:val="32"/>
        </w:rPr>
        <w:t>2.2 How services communicate</w:t>
      </w:r>
    </w:p>
    <w:p w14:paraId="4333D828" w14:textId="77777777" w:rsidR="00894007" w:rsidRPr="00894007" w:rsidRDefault="00894007" w:rsidP="00894007">
      <w:pPr>
        <w:numPr>
          <w:ilvl w:val="0"/>
          <w:numId w:val="4"/>
        </w:numPr>
      </w:pPr>
      <w:r w:rsidRPr="00670B3A">
        <w:rPr>
          <w:b/>
          <w:bCs/>
          <w:szCs w:val="24"/>
        </w:rPr>
        <w:t xml:space="preserve">Browser </w:t>
      </w:r>
      <w:r w:rsidRPr="00894007">
        <w:t>→ frontend (nginx) on the published UI port (e.g. 8080).</w:t>
      </w:r>
    </w:p>
    <w:p w14:paraId="36F84090" w14:textId="77777777" w:rsidR="00894007" w:rsidRPr="00894007" w:rsidRDefault="00894007" w:rsidP="00894007">
      <w:pPr>
        <w:numPr>
          <w:ilvl w:val="0"/>
          <w:numId w:val="4"/>
        </w:numPr>
      </w:pPr>
      <w:r w:rsidRPr="00670B3A">
        <w:rPr>
          <w:b/>
          <w:bCs/>
          <w:szCs w:val="24"/>
        </w:rPr>
        <w:t xml:space="preserve">Nginx </w:t>
      </w:r>
      <w:r w:rsidRPr="00894007">
        <w:t>→ backends over HTTP inside the Compose/Kubernetes network, using Docker/Kubernetes service DNS names (auth-service, ticket-service, etc.). See docker/nginx/default.conf.</w:t>
      </w:r>
    </w:p>
    <w:p w14:paraId="6CD19978" w14:textId="77777777" w:rsidR="00894007" w:rsidRDefault="00894007" w:rsidP="00894007">
      <w:pPr>
        <w:numPr>
          <w:ilvl w:val="0"/>
          <w:numId w:val="4"/>
        </w:numPr>
      </w:pPr>
      <w:r w:rsidRPr="00670B3A">
        <w:rPr>
          <w:b/>
          <w:bCs/>
          <w:szCs w:val="24"/>
        </w:rPr>
        <w:t xml:space="preserve">Backends </w:t>
      </w:r>
      <w:r w:rsidRPr="00894007">
        <w:t>→ MongoDB via MONGODB_URI (Mongo wire protocol on mongo:27017 inside the network).</w:t>
      </w:r>
    </w:p>
    <w:p w14:paraId="72B6FA50" w14:textId="77777777" w:rsidR="000C19AB" w:rsidRDefault="000C19AB" w:rsidP="000C19AB">
      <w:pPr>
        <w:ind w:left="720"/>
        <w:rPr>
          <w:b/>
          <w:bCs/>
          <w:szCs w:val="24"/>
        </w:rPr>
      </w:pPr>
    </w:p>
    <w:p w14:paraId="52B6A656" w14:textId="77777777" w:rsidR="000C19AB" w:rsidRDefault="000C19AB" w:rsidP="000C19AB">
      <w:pPr>
        <w:ind w:left="720"/>
        <w:rPr>
          <w:b/>
          <w:bCs/>
          <w:szCs w:val="24"/>
        </w:rPr>
      </w:pPr>
    </w:p>
    <w:p w14:paraId="6826450B" w14:textId="77777777" w:rsidR="000C19AB" w:rsidRDefault="000C19AB" w:rsidP="000C19AB">
      <w:pPr>
        <w:ind w:left="720"/>
        <w:rPr>
          <w:b/>
          <w:bCs/>
          <w:szCs w:val="24"/>
        </w:rPr>
      </w:pPr>
    </w:p>
    <w:p w14:paraId="19A123E6" w14:textId="77777777" w:rsidR="000C19AB" w:rsidRDefault="000C19AB" w:rsidP="000C19AB">
      <w:pPr>
        <w:ind w:left="720"/>
        <w:rPr>
          <w:b/>
          <w:bCs/>
          <w:szCs w:val="24"/>
        </w:rPr>
      </w:pPr>
    </w:p>
    <w:p w14:paraId="2F7DD81D" w14:textId="77777777" w:rsidR="000C19AB" w:rsidRDefault="000C19AB" w:rsidP="000C19AB">
      <w:pPr>
        <w:ind w:left="720"/>
        <w:rPr>
          <w:b/>
          <w:bCs/>
          <w:szCs w:val="24"/>
        </w:rPr>
      </w:pPr>
    </w:p>
    <w:p w14:paraId="55D98FE5" w14:textId="77777777" w:rsidR="000C19AB" w:rsidRPr="00894007" w:rsidRDefault="000C19AB" w:rsidP="000C19AB">
      <w:pPr>
        <w:ind w:left="720"/>
      </w:pPr>
    </w:p>
    <w:p w14:paraId="407FB63F" w14:textId="1E2D2D5B" w:rsidR="0057652C" w:rsidRPr="0057652C" w:rsidRDefault="0057652C" w:rsidP="0057652C">
      <w:pPr>
        <w:rPr>
          <w:b/>
          <w:bCs/>
          <w:sz w:val="32"/>
          <w:szCs w:val="32"/>
        </w:rPr>
      </w:pPr>
      <w:r w:rsidRPr="0057652C">
        <w:rPr>
          <w:b/>
          <w:bCs/>
          <w:sz w:val="32"/>
          <w:szCs w:val="32"/>
        </w:rPr>
        <w:lastRenderedPageBreak/>
        <w:t>2.</w:t>
      </w:r>
      <w:r w:rsidR="00676661">
        <w:rPr>
          <w:b/>
          <w:bCs/>
          <w:sz w:val="32"/>
          <w:szCs w:val="32"/>
        </w:rPr>
        <w:t>3</w:t>
      </w:r>
      <w:r w:rsidRPr="0057652C">
        <w:rPr>
          <w:b/>
          <w:bCs/>
          <w:sz w:val="32"/>
          <w:szCs w:val="32"/>
        </w:rPr>
        <w:t xml:space="preserve"> Docker containerization (images, containers, files)</w:t>
      </w:r>
    </w:p>
    <w:p w14:paraId="7E7F698C" w14:textId="77777777" w:rsidR="0057652C" w:rsidRPr="0057652C" w:rsidRDefault="0057652C" w:rsidP="0057652C">
      <w:r w:rsidRPr="0057652C">
        <w:t>This section summarizes </w:t>
      </w:r>
      <w:r w:rsidRPr="0057652C">
        <w:rPr>
          <w:b/>
          <w:bCs/>
        </w:rPr>
        <w:t>what runs in Docker</w:t>
      </w:r>
      <w:r w:rsidRPr="0057652C">
        <w:t> for grading and operations clarity.</w:t>
      </w:r>
    </w:p>
    <w:p w14:paraId="790117D1" w14:textId="4631BDC5" w:rsidR="0057652C" w:rsidRPr="00846D96" w:rsidRDefault="0057652C" w:rsidP="00846D96">
      <w:pPr>
        <w:pStyle w:val="ListParagraph"/>
        <w:numPr>
          <w:ilvl w:val="0"/>
          <w:numId w:val="8"/>
        </w:numPr>
        <w:rPr>
          <w:b/>
          <w:bCs/>
        </w:rPr>
      </w:pPr>
      <w:r w:rsidRPr="00846D96">
        <w:rPr>
          <w:b/>
          <w:bCs/>
        </w:rPr>
        <w:t>Services in one Compose stack (docker-compose.yml)</w:t>
      </w:r>
      <w:r w:rsidR="00676661" w:rsidRPr="00846D96">
        <w:rPr>
          <w:b/>
          <w:bCs/>
        </w:rPr>
        <w:t>:</w:t>
      </w:r>
    </w:p>
    <w:tbl>
      <w:tblPr>
        <w:tblStyle w:val="TableGrid"/>
        <w:tblW w:w="9841" w:type="dxa"/>
        <w:tblLook w:val="04A0" w:firstRow="1" w:lastRow="0" w:firstColumn="1" w:lastColumn="0" w:noHBand="0" w:noVBand="1"/>
      </w:tblPr>
      <w:tblGrid>
        <w:gridCol w:w="625"/>
        <w:gridCol w:w="2736"/>
        <w:gridCol w:w="2448"/>
        <w:gridCol w:w="4032"/>
      </w:tblGrid>
      <w:tr w:rsidR="002127F4" w14:paraId="72DB42A7" w14:textId="77777777" w:rsidTr="00D44322">
        <w:tc>
          <w:tcPr>
            <w:tcW w:w="625" w:type="dxa"/>
          </w:tcPr>
          <w:p w14:paraId="277ADDE9" w14:textId="3CD5BDB8" w:rsidR="002127F4" w:rsidRDefault="00FF74C7" w:rsidP="0057652C">
            <w:pPr>
              <w:rPr>
                <w:b/>
                <w:bCs/>
              </w:rPr>
            </w:pPr>
            <w:r>
              <w:rPr>
                <w:b/>
                <w:bCs/>
              </w:rPr>
              <w:t>#</w:t>
            </w:r>
          </w:p>
        </w:tc>
        <w:tc>
          <w:tcPr>
            <w:tcW w:w="2736" w:type="dxa"/>
          </w:tcPr>
          <w:p w14:paraId="2FA008EA" w14:textId="244D83C1" w:rsidR="002127F4" w:rsidRPr="00150232" w:rsidRDefault="00185765" w:rsidP="00185765">
            <w:pPr>
              <w:rPr>
                <w:b/>
                <w:bCs/>
                <w:sz w:val="24"/>
                <w:szCs w:val="24"/>
              </w:rPr>
            </w:pPr>
            <w:r w:rsidRPr="00150232">
              <w:rPr>
                <w:b/>
                <w:bCs/>
                <w:sz w:val="24"/>
                <w:szCs w:val="24"/>
              </w:rPr>
              <w:t>Compose service name</w:t>
            </w:r>
          </w:p>
        </w:tc>
        <w:tc>
          <w:tcPr>
            <w:tcW w:w="2448" w:type="dxa"/>
          </w:tcPr>
          <w:p w14:paraId="2982C79C" w14:textId="060B9EA2" w:rsidR="002127F4" w:rsidRPr="00150232" w:rsidRDefault="00150232" w:rsidP="00150232">
            <w:pPr>
              <w:rPr>
                <w:b/>
                <w:bCs/>
                <w:sz w:val="24"/>
                <w:szCs w:val="24"/>
              </w:rPr>
            </w:pPr>
            <w:r w:rsidRPr="00150232">
              <w:rPr>
                <w:b/>
                <w:bCs/>
                <w:sz w:val="24"/>
                <w:szCs w:val="24"/>
              </w:rPr>
              <w:t>Runs as container?</w:t>
            </w:r>
          </w:p>
        </w:tc>
        <w:tc>
          <w:tcPr>
            <w:tcW w:w="4032" w:type="dxa"/>
          </w:tcPr>
          <w:p w14:paraId="193073E8" w14:textId="2E556BAA" w:rsidR="002127F4" w:rsidRPr="00150232" w:rsidRDefault="00150232" w:rsidP="00150232">
            <w:pPr>
              <w:rPr>
                <w:b/>
                <w:bCs/>
                <w:sz w:val="24"/>
                <w:szCs w:val="24"/>
              </w:rPr>
            </w:pPr>
            <w:r w:rsidRPr="00150232">
              <w:rPr>
                <w:b/>
                <w:bCs/>
                <w:sz w:val="24"/>
                <w:szCs w:val="24"/>
              </w:rPr>
              <w:t>Image source</w:t>
            </w:r>
          </w:p>
        </w:tc>
      </w:tr>
      <w:tr w:rsidR="002127F4" w14:paraId="59A5BE25" w14:textId="77777777" w:rsidTr="00D44322">
        <w:tc>
          <w:tcPr>
            <w:tcW w:w="625" w:type="dxa"/>
          </w:tcPr>
          <w:p w14:paraId="6098E36C" w14:textId="6EDC056C" w:rsidR="002127F4" w:rsidRDefault="00FF74C7" w:rsidP="0057652C">
            <w:pPr>
              <w:rPr>
                <w:b/>
                <w:bCs/>
              </w:rPr>
            </w:pPr>
            <w:r>
              <w:rPr>
                <w:b/>
                <w:bCs/>
              </w:rPr>
              <w:t>1</w:t>
            </w:r>
          </w:p>
        </w:tc>
        <w:tc>
          <w:tcPr>
            <w:tcW w:w="2736" w:type="dxa"/>
          </w:tcPr>
          <w:p w14:paraId="64598FA8" w14:textId="24346005" w:rsidR="002127F4" w:rsidRPr="003325DC" w:rsidRDefault="005E7E2E" w:rsidP="005E7E2E">
            <w:pPr>
              <w:rPr>
                <w:sz w:val="24"/>
              </w:rPr>
            </w:pPr>
            <w:r w:rsidRPr="003325DC">
              <w:rPr>
                <w:sz w:val="24"/>
              </w:rPr>
              <w:t>mongo</w:t>
            </w:r>
          </w:p>
        </w:tc>
        <w:tc>
          <w:tcPr>
            <w:tcW w:w="2448" w:type="dxa"/>
          </w:tcPr>
          <w:p w14:paraId="5AE90FAC" w14:textId="5EBD4C48" w:rsidR="002127F4" w:rsidRPr="003325DC" w:rsidRDefault="002E44A3" w:rsidP="002E44A3">
            <w:pPr>
              <w:rPr>
                <w:sz w:val="24"/>
              </w:rPr>
            </w:pPr>
            <w:r w:rsidRPr="003325DC">
              <w:rPr>
                <w:sz w:val="24"/>
              </w:rPr>
              <w:t>Yes</w:t>
            </w:r>
          </w:p>
        </w:tc>
        <w:tc>
          <w:tcPr>
            <w:tcW w:w="4032" w:type="dxa"/>
          </w:tcPr>
          <w:p w14:paraId="3A0B2C0D" w14:textId="4D89F2E9" w:rsidR="002127F4" w:rsidRPr="003325DC" w:rsidRDefault="00DB0D6F" w:rsidP="00DB0D6F">
            <w:pPr>
              <w:rPr>
                <w:sz w:val="24"/>
              </w:rPr>
            </w:pPr>
            <w:r w:rsidRPr="003325DC">
              <w:rPr>
                <w:sz w:val="24"/>
              </w:rPr>
              <w:t>Pull: mongo:7.0</w:t>
            </w:r>
          </w:p>
        </w:tc>
      </w:tr>
      <w:tr w:rsidR="002127F4" w14:paraId="2D7A0E53" w14:textId="77777777" w:rsidTr="00D44322">
        <w:tc>
          <w:tcPr>
            <w:tcW w:w="625" w:type="dxa"/>
          </w:tcPr>
          <w:p w14:paraId="467C7FF6" w14:textId="09C8E850" w:rsidR="002127F4" w:rsidRDefault="00FF74C7" w:rsidP="0057652C">
            <w:pPr>
              <w:rPr>
                <w:b/>
                <w:bCs/>
              </w:rPr>
            </w:pPr>
            <w:r>
              <w:rPr>
                <w:b/>
                <w:bCs/>
              </w:rPr>
              <w:t>2</w:t>
            </w:r>
          </w:p>
        </w:tc>
        <w:tc>
          <w:tcPr>
            <w:tcW w:w="2736" w:type="dxa"/>
          </w:tcPr>
          <w:p w14:paraId="3145D723" w14:textId="596A7023" w:rsidR="002127F4" w:rsidRPr="003325DC" w:rsidRDefault="005E7E2E" w:rsidP="005E7E2E">
            <w:pPr>
              <w:rPr>
                <w:sz w:val="24"/>
              </w:rPr>
            </w:pPr>
            <w:proofErr w:type="gramStart"/>
            <w:r w:rsidRPr="003325DC">
              <w:rPr>
                <w:sz w:val="24"/>
              </w:rPr>
              <w:t>auth</w:t>
            </w:r>
            <w:proofErr w:type="gramEnd"/>
            <w:r w:rsidRPr="003325DC">
              <w:rPr>
                <w:sz w:val="24"/>
              </w:rPr>
              <w:t>-service</w:t>
            </w:r>
          </w:p>
        </w:tc>
        <w:tc>
          <w:tcPr>
            <w:tcW w:w="2448" w:type="dxa"/>
          </w:tcPr>
          <w:p w14:paraId="5F5B1A3A" w14:textId="44D24ECF" w:rsidR="002127F4" w:rsidRPr="003325DC" w:rsidRDefault="002E44A3" w:rsidP="002E44A3">
            <w:pPr>
              <w:rPr>
                <w:sz w:val="24"/>
              </w:rPr>
            </w:pPr>
            <w:r w:rsidRPr="003325DC">
              <w:rPr>
                <w:sz w:val="24"/>
              </w:rPr>
              <w:t>Yes</w:t>
            </w:r>
          </w:p>
        </w:tc>
        <w:tc>
          <w:tcPr>
            <w:tcW w:w="4032" w:type="dxa"/>
          </w:tcPr>
          <w:p w14:paraId="450A0BF8" w14:textId="611D4C58" w:rsidR="002127F4" w:rsidRPr="003325DC" w:rsidRDefault="00842C38" w:rsidP="00842C38">
            <w:pPr>
              <w:rPr>
                <w:sz w:val="24"/>
              </w:rPr>
            </w:pPr>
            <w:r w:rsidRPr="003325DC">
              <w:rPr>
                <w:sz w:val="24"/>
              </w:rPr>
              <w:t>Build → cst-auth-service:&lt;tag&gt;</w:t>
            </w:r>
          </w:p>
        </w:tc>
      </w:tr>
      <w:tr w:rsidR="002127F4" w14:paraId="3BA1EA0C" w14:textId="77777777" w:rsidTr="00D44322">
        <w:tc>
          <w:tcPr>
            <w:tcW w:w="625" w:type="dxa"/>
          </w:tcPr>
          <w:p w14:paraId="3E8448D7" w14:textId="7B850413" w:rsidR="002127F4" w:rsidRDefault="00FF74C7" w:rsidP="0057652C">
            <w:pPr>
              <w:rPr>
                <w:b/>
                <w:bCs/>
              </w:rPr>
            </w:pPr>
            <w:r>
              <w:rPr>
                <w:b/>
                <w:bCs/>
              </w:rPr>
              <w:t>3</w:t>
            </w:r>
          </w:p>
        </w:tc>
        <w:tc>
          <w:tcPr>
            <w:tcW w:w="2736" w:type="dxa"/>
          </w:tcPr>
          <w:p w14:paraId="73EB2CE7" w14:textId="6062C5AB" w:rsidR="002127F4" w:rsidRPr="003325DC" w:rsidRDefault="005E7E2E" w:rsidP="005E7E2E">
            <w:pPr>
              <w:rPr>
                <w:sz w:val="24"/>
              </w:rPr>
            </w:pPr>
            <w:r w:rsidRPr="003325DC">
              <w:rPr>
                <w:sz w:val="24"/>
              </w:rPr>
              <w:t>ticket-service</w:t>
            </w:r>
          </w:p>
        </w:tc>
        <w:tc>
          <w:tcPr>
            <w:tcW w:w="2448" w:type="dxa"/>
          </w:tcPr>
          <w:p w14:paraId="2026A117" w14:textId="65EE099A" w:rsidR="002127F4" w:rsidRPr="003325DC" w:rsidRDefault="002E44A3" w:rsidP="002E44A3">
            <w:pPr>
              <w:rPr>
                <w:sz w:val="24"/>
              </w:rPr>
            </w:pPr>
            <w:r w:rsidRPr="003325DC">
              <w:rPr>
                <w:sz w:val="24"/>
              </w:rPr>
              <w:t>Yes</w:t>
            </w:r>
          </w:p>
        </w:tc>
        <w:tc>
          <w:tcPr>
            <w:tcW w:w="4032" w:type="dxa"/>
          </w:tcPr>
          <w:p w14:paraId="04FEBCE9" w14:textId="21A11147" w:rsidR="002127F4" w:rsidRPr="003325DC" w:rsidRDefault="00FD209B" w:rsidP="00FD209B">
            <w:pPr>
              <w:rPr>
                <w:sz w:val="24"/>
              </w:rPr>
            </w:pPr>
            <w:r w:rsidRPr="003325DC">
              <w:rPr>
                <w:sz w:val="24"/>
              </w:rPr>
              <w:t>Build → cst-ticket-service:&lt;tag&gt;</w:t>
            </w:r>
          </w:p>
        </w:tc>
      </w:tr>
      <w:tr w:rsidR="002127F4" w14:paraId="31DC34CC" w14:textId="77777777" w:rsidTr="00D44322">
        <w:tc>
          <w:tcPr>
            <w:tcW w:w="625" w:type="dxa"/>
          </w:tcPr>
          <w:p w14:paraId="4D9C9910" w14:textId="38FA43E4" w:rsidR="002127F4" w:rsidRDefault="00FF74C7" w:rsidP="0057652C">
            <w:pPr>
              <w:rPr>
                <w:b/>
                <w:bCs/>
              </w:rPr>
            </w:pPr>
            <w:r>
              <w:rPr>
                <w:b/>
                <w:bCs/>
              </w:rPr>
              <w:t>4</w:t>
            </w:r>
          </w:p>
        </w:tc>
        <w:tc>
          <w:tcPr>
            <w:tcW w:w="2736" w:type="dxa"/>
          </w:tcPr>
          <w:p w14:paraId="0BA8D854" w14:textId="1B8CC741" w:rsidR="002127F4" w:rsidRPr="003325DC" w:rsidRDefault="002E44A3" w:rsidP="002E44A3">
            <w:pPr>
              <w:rPr>
                <w:sz w:val="24"/>
              </w:rPr>
            </w:pPr>
            <w:r w:rsidRPr="003325DC">
              <w:rPr>
                <w:sz w:val="24"/>
              </w:rPr>
              <w:t>notification-service</w:t>
            </w:r>
          </w:p>
        </w:tc>
        <w:tc>
          <w:tcPr>
            <w:tcW w:w="2448" w:type="dxa"/>
          </w:tcPr>
          <w:p w14:paraId="677FB600" w14:textId="73F11E9D" w:rsidR="002127F4" w:rsidRPr="003325DC" w:rsidRDefault="002E44A3" w:rsidP="002E44A3">
            <w:pPr>
              <w:rPr>
                <w:sz w:val="24"/>
              </w:rPr>
            </w:pPr>
            <w:r w:rsidRPr="003325DC">
              <w:rPr>
                <w:sz w:val="24"/>
              </w:rPr>
              <w:t>Yes</w:t>
            </w:r>
          </w:p>
        </w:tc>
        <w:tc>
          <w:tcPr>
            <w:tcW w:w="4032" w:type="dxa"/>
          </w:tcPr>
          <w:p w14:paraId="297613A4" w14:textId="5088B1DA" w:rsidR="002127F4" w:rsidRPr="003325DC" w:rsidRDefault="00FD209B" w:rsidP="00FD209B">
            <w:pPr>
              <w:rPr>
                <w:sz w:val="24"/>
              </w:rPr>
            </w:pPr>
            <w:r w:rsidRPr="003325DC">
              <w:rPr>
                <w:sz w:val="24"/>
              </w:rPr>
              <w:t>Build → cst-notification-service:&lt;tag&gt;</w:t>
            </w:r>
          </w:p>
        </w:tc>
      </w:tr>
      <w:tr w:rsidR="002127F4" w14:paraId="0782254A" w14:textId="77777777" w:rsidTr="00D44322">
        <w:tc>
          <w:tcPr>
            <w:tcW w:w="625" w:type="dxa"/>
          </w:tcPr>
          <w:p w14:paraId="67E2551E" w14:textId="740B4662" w:rsidR="002127F4" w:rsidRDefault="00FF74C7" w:rsidP="0057652C">
            <w:pPr>
              <w:rPr>
                <w:b/>
                <w:bCs/>
              </w:rPr>
            </w:pPr>
            <w:r>
              <w:rPr>
                <w:b/>
                <w:bCs/>
              </w:rPr>
              <w:t>5</w:t>
            </w:r>
          </w:p>
        </w:tc>
        <w:tc>
          <w:tcPr>
            <w:tcW w:w="2736" w:type="dxa"/>
          </w:tcPr>
          <w:p w14:paraId="70E84606" w14:textId="1DC8BAF5" w:rsidR="002127F4" w:rsidRPr="003325DC" w:rsidRDefault="002E44A3" w:rsidP="002E44A3">
            <w:pPr>
              <w:rPr>
                <w:sz w:val="24"/>
              </w:rPr>
            </w:pPr>
            <w:r w:rsidRPr="003325DC">
              <w:rPr>
                <w:sz w:val="24"/>
              </w:rPr>
              <w:t>support-service</w:t>
            </w:r>
          </w:p>
        </w:tc>
        <w:tc>
          <w:tcPr>
            <w:tcW w:w="2448" w:type="dxa"/>
          </w:tcPr>
          <w:p w14:paraId="19D34420" w14:textId="74F2A934" w:rsidR="002127F4" w:rsidRPr="003325DC" w:rsidRDefault="002E44A3" w:rsidP="002E44A3">
            <w:pPr>
              <w:rPr>
                <w:sz w:val="24"/>
              </w:rPr>
            </w:pPr>
            <w:r w:rsidRPr="003325DC">
              <w:rPr>
                <w:sz w:val="24"/>
              </w:rPr>
              <w:t>Yes</w:t>
            </w:r>
          </w:p>
        </w:tc>
        <w:tc>
          <w:tcPr>
            <w:tcW w:w="4032" w:type="dxa"/>
          </w:tcPr>
          <w:p w14:paraId="58E9417C" w14:textId="23C5C2C4" w:rsidR="002127F4" w:rsidRPr="003325DC" w:rsidRDefault="003325DC" w:rsidP="003325DC">
            <w:pPr>
              <w:rPr>
                <w:sz w:val="24"/>
              </w:rPr>
            </w:pPr>
            <w:r w:rsidRPr="003325DC">
              <w:rPr>
                <w:sz w:val="24"/>
              </w:rPr>
              <w:t>Build → cst-support-service:&lt;tag&gt;</w:t>
            </w:r>
          </w:p>
        </w:tc>
      </w:tr>
      <w:tr w:rsidR="00FF74C7" w14:paraId="280AAE84" w14:textId="77777777" w:rsidTr="00D44322">
        <w:tc>
          <w:tcPr>
            <w:tcW w:w="625" w:type="dxa"/>
          </w:tcPr>
          <w:p w14:paraId="2FD8E657" w14:textId="6F982585" w:rsidR="00FF74C7" w:rsidRDefault="00FF74C7" w:rsidP="0057652C">
            <w:pPr>
              <w:rPr>
                <w:b/>
                <w:bCs/>
              </w:rPr>
            </w:pPr>
            <w:r>
              <w:rPr>
                <w:b/>
                <w:bCs/>
              </w:rPr>
              <w:t>6</w:t>
            </w:r>
          </w:p>
        </w:tc>
        <w:tc>
          <w:tcPr>
            <w:tcW w:w="2736" w:type="dxa"/>
          </w:tcPr>
          <w:p w14:paraId="2F095E1D" w14:textId="472D1C08" w:rsidR="00FF74C7" w:rsidRPr="003325DC" w:rsidRDefault="002E44A3" w:rsidP="002E44A3">
            <w:pPr>
              <w:rPr>
                <w:sz w:val="24"/>
              </w:rPr>
            </w:pPr>
            <w:r w:rsidRPr="003325DC">
              <w:rPr>
                <w:sz w:val="24"/>
              </w:rPr>
              <w:t>frontend</w:t>
            </w:r>
          </w:p>
        </w:tc>
        <w:tc>
          <w:tcPr>
            <w:tcW w:w="2448" w:type="dxa"/>
          </w:tcPr>
          <w:p w14:paraId="156C5574" w14:textId="304E562D" w:rsidR="00FF74C7" w:rsidRPr="003325DC" w:rsidRDefault="002E44A3" w:rsidP="002E44A3">
            <w:pPr>
              <w:rPr>
                <w:sz w:val="24"/>
              </w:rPr>
            </w:pPr>
            <w:r w:rsidRPr="003325DC">
              <w:rPr>
                <w:sz w:val="24"/>
              </w:rPr>
              <w:t>Yes</w:t>
            </w:r>
          </w:p>
        </w:tc>
        <w:tc>
          <w:tcPr>
            <w:tcW w:w="4032" w:type="dxa"/>
          </w:tcPr>
          <w:p w14:paraId="78171196" w14:textId="0552B1D0" w:rsidR="00FF74C7" w:rsidRPr="003325DC" w:rsidRDefault="003325DC" w:rsidP="003325DC">
            <w:pPr>
              <w:rPr>
                <w:sz w:val="24"/>
              </w:rPr>
            </w:pPr>
            <w:r w:rsidRPr="003325DC">
              <w:rPr>
                <w:sz w:val="24"/>
              </w:rPr>
              <w:t>Build → cst-frontend:&lt;tag&gt;</w:t>
            </w:r>
          </w:p>
        </w:tc>
      </w:tr>
    </w:tbl>
    <w:p w14:paraId="79259802" w14:textId="77777777" w:rsidR="008471AE" w:rsidRPr="008471AE" w:rsidRDefault="008471AE" w:rsidP="008471AE">
      <w:pPr>
        <w:numPr>
          <w:ilvl w:val="0"/>
          <w:numId w:val="7"/>
        </w:numPr>
      </w:pPr>
      <w:r w:rsidRPr="008471AE">
        <w:rPr>
          <w:b/>
          <w:bCs/>
        </w:rPr>
        <w:t>Containers per full stack:</w:t>
      </w:r>
      <w:r w:rsidRPr="008471AE">
        <w:t> </w:t>
      </w:r>
      <w:r w:rsidRPr="008471AE">
        <w:rPr>
          <w:b/>
          <w:bCs/>
        </w:rPr>
        <w:t>6</w:t>
      </w:r>
      <w:r w:rsidRPr="008471AE">
        <w:t> (one container per service above).</w:t>
      </w:r>
    </w:p>
    <w:p w14:paraId="32457D4A" w14:textId="77777777" w:rsidR="008471AE" w:rsidRPr="008471AE" w:rsidRDefault="008471AE" w:rsidP="008471AE">
      <w:pPr>
        <w:numPr>
          <w:ilvl w:val="0"/>
          <w:numId w:val="7"/>
        </w:numPr>
      </w:pPr>
      <w:r w:rsidRPr="008471AE">
        <w:rPr>
          <w:b/>
          <w:bCs/>
        </w:rPr>
        <w:t>Images used by that stack:</w:t>
      </w:r>
      <w:r w:rsidRPr="008471AE">
        <w:t> </w:t>
      </w:r>
      <w:r w:rsidRPr="008471AE">
        <w:rPr>
          <w:b/>
          <w:bCs/>
        </w:rPr>
        <w:t>6 distinct image references</w:t>
      </w:r>
    </w:p>
    <w:p w14:paraId="2EE43D66" w14:textId="77777777" w:rsidR="008471AE" w:rsidRPr="008471AE" w:rsidRDefault="008471AE" w:rsidP="008471AE">
      <w:pPr>
        <w:numPr>
          <w:ilvl w:val="1"/>
          <w:numId w:val="6"/>
        </w:numPr>
      </w:pPr>
      <w:r w:rsidRPr="008471AE">
        <w:rPr>
          <w:b/>
          <w:bCs/>
        </w:rPr>
        <w:t>1</w:t>
      </w:r>
      <w:r w:rsidRPr="008471AE">
        <w:t> third-party image: mongo:7.0</w:t>
      </w:r>
    </w:p>
    <w:p w14:paraId="051450C5" w14:textId="77777777" w:rsidR="008471AE" w:rsidRPr="008471AE" w:rsidRDefault="008471AE" w:rsidP="008471AE">
      <w:pPr>
        <w:numPr>
          <w:ilvl w:val="1"/>
          <w:numId w:val="6"/>
        </w:numPr>
      </w:pPr>
      <w:r w:rsidRPr="008471AE">
        <w:rPr>
          <w:b/>
          <w:bCs/>
        </w:rPr>
        <w:t>5</w:t>
      </w:r>
      <w:r w:rsidRPr="008471AE">
        <w:t> application images built from this repo (each service name + digest differs).</w:t>
      </w:r>
    </w:p>
    <w:p w14:paraId="3A24B9A2" w14:textId="34284677" w:rsidR="00846D96" w:rsidRPr="008471AE" w:rsidRDefault="008471AE" w:rsidP="00846D96">
      <w:pPr>
        <w:spacing w:after="240"/>
      </w:pPr>
      <w:r w:rsidRPr="008471AE">
        <w:t>The image tag suffix comes from IMAGE_TAG_SUFFIX in env/*.env (e.g. dev, test, staging, prod), so a running dev stack might use cst-auth-</w:t>
      </w:r>
      <w:proofErr w:type="gramStart"/>
      <w:r w:rsidRPr="008471AE">
        <w:t>service:dev</w:t>
      </w:r>
      <w:proofErr w:type="gramEnd"/>
      <w:r w:rsidRPr="008471AE">
        <w:t>, etc.</w:t>
      </w:r>
    </w:p>
    <w:p w14:paraId="67881791" w14:textId="77777777" w:rsidR="008471AE" w:rsidRPr="00846D96" w:rsidRDefault="008471AE" w:rsidP="00846D96">
      <w:pPr>
        <w:pStyle w:val="ListParagraph"/>
        <w:numPr>
          <w:ilvl w:val="0"/>
          <w:numId w:val="8"/>
        </w:numPr>
        <w:rPr>
          <w:b/>
          <w:bCs/>
        </w:rPr>
      </w:pPr>
      <w:r w:rsidRPr="00846D96">
        <w:rPr>
          <w:b/>
          <w:bCs/>
        </w:rPr>
        <w:t>Custom Dockerfiles (build definitions)</w:t>
      </w:r>
    </w:p>
    <w:tbl>
      <w:tblPr>
        <w:tblStyle w:val="TableGrid"/>
        <w:tblW w:w="0" w:type="auto"/>
        <w:tblLook w:val="04A0" w:firstRow="1" w:lastRow="0" w:firstColumn="1" w:lastColumn="0" w:noHBand="0" w:noVBand="1"/>
      </w:tblPr>
      <w:tblGrid>
        <w:gridCol w:w="3415"/>
        <w:gridCol w:w="2726"/>
        <w:gridCol w:w="3785"/>
      </w:tblGrid>
      <w:tr w:rsidR="00764E53" w14:paraId="6B93E282" w14:textId="77777777" w:rsidTr="00DC3DA5">
        <w:tc>
          <w:tcPr>
            <w:tcW w:w="3415" w:type="dxa"/>
          </w:tcPr>
          <w:p w14:paraId="3DE6CA6A" w14:textId="29EE99FE" w:rsidR="00764E53" w:rsidRPr="00E81AA5" w:rsidRDefault="00E81AA5" w:rsidP="00E81AA5">
            <w:pPr>
              <w:rPr>
                <w:b/>
                <w:bCs/>
                <w:sz w:val="24"/>
                <w:szCs w:val="24"/>
              </w:rPr>
            </w:pPr>
            <w:r w:rsidRPr="00E81AA5">
              <w:rPr>
                <w:b/>
                <w:bCs/>
                <w:sz w:val="24"/>
                <w:szCs w:val="24"/>
              </w:rPr>
              <w:t>Dockerfile</w:t>
            </w:r>
          </w:p>
        </w:tc>
        <w:tc>
          <w:tcPr>
            <w:tcW w:w="2726" w:type="dxa"/>
          </w:tcPr>
          <w:p w14:paraId="59F02B88" w14:textId="539363F3" w:rsidR="00764E53" w:rsidRPr="00E81AA5" w:rsidRDefault="00E81AA5" w:rsidP="00E81AA5">
            <w:pPr>
              <w:rPr>
                <w:b/>
                <w:bCs/>
                <w:sz w:val="24"/>
                <w:szCs w:val="24"/>
              </w:rPr>
            </w:pPr>
            <w:r w:rsidRPr="00E81AA5">
              <w:rPr>
                <w:b/>
                <w:bCs/>
                <w:sz w:val="24"/>
                <w:szCs w:val="24"/>
              </w:rPr>
              <w:t>Builds how many app images</w:t>
            </w:r>
          </w:p>
        </w:tc>
        <w:tc>
          <w:tcPr>
            <w:tcW w:w="3785" w:type="dxa"/>
          </w:tcPr>
          <w:p w14:paraId="6DC2F73D" w14:textId="0F010DC5" w:rsidR="00764E53" w:rsidRPr="00E81AA5" w:rsidRDefault="00E81AA5" w:rsidP="00E81AA5">
            <w:pPr>
              <w:rPr>
                <w:b/>
                <w:bCs/>
                <w:sz w:val="24"/>
                <w:szCs w:val="24"/>
              </w:rPr>
            </w:pPr>
            <w:r w:rsidRPr="00E81AA5">
              <w:rPr>
                <w:b/>
                <w:bCs/>
                <w:sz w:val="24"/>
                <w:szCs w:val="24"/>
              </w:rPr>
              <w:t>Notes</w:t>
            </w:r>
          </w:p>
        </w:tc>
      </w:tr>
      <w:tr w:rsidR="00764E53" w14:paraId="4D022437" w14:textId="77777777" w:rsidTr="00DC3DA5">
        <w:tc>
          <w:tcPr>
            <w:tcW w:w="3415" w:type="dxa"/>
          </w:tcPr>
          <w:p w14:paraId="23657F1A" w14:textId="65E3B64B" w:rsidR="00764E53" w:rsidRPr="00DC3DA5" w:rsidRDefault="006A5292" w:rsidP="006A5292">
            <w:pPr>
              <w:rPr>
                <w:sz w:val="24"/>
                <w:szCs w:val="24"/>
              </w:rPr>
            </w:pPr>
            <w:r w:rsidRPr="00DC3DA5">
              <w:rPr>
                <w:sz w:val="24"/>
                <w:szCs w:val="24"/>
              </w:rPr>
              <w:t>docker/node-service.Dockerfile</w:t>
            </w:r>
          </w:p>
        </w:tc>
        <w:tc>
          <w:tcPr>
            <w:tcW w:w="2726" w:type="dxa"/>
          </w:tcPr>
          <w:p w14:paraId="07C9D540" w14:textId="40325E2F" w:rsidR="00764E53" w:rsidRPr="00DC3DA5" w:rsidRDefault="001A0C5E" w:rsidP="001A0C5E">
            <w:pPr>
              <w:rPr>
                <w:sz w:val="24"/>
                <w:szCs w:val="24"/>
              </w:rPr>
            </w:pPr>
            <w:r w:rsidRPr="00DC3DA5">
              <w:rPr>
                <w:b/>
                <w:bCs/>
                <w:sz w:val="24"/>
                <w:szCs w:val="24"/>
              </w:rPr>
              <w:t>4</w:t>
            </w:r>
            <w:r w:rsidRPr="00DC3DA5">
              <w:rPr>
                <w:sz w:val="24"/>
                <w:szCs w:val="24"/>
              </w:rPr>
              <w:t> images</w:t>
            </w:r>
          </w:p>
        </w:tc>
        <w:tc>
          <w:tcPr>
            <w:tcW w:w="3785" w:type="dxa"/>
          </w:tcPr>
          <w:p w14:paraId="6506B2B1" w14:textId="1D4BBB51" w:rsidR="00764E53" w:rsidRPr="00DC3DA5" w:rsidRDefault="00DC3DA5" w:rsidP="00DC3DA5">
            <w:pPr>
              <w:rPr>
                <w:sz w:val="24"/>
                <w:szCs w:val="24"/>
              </w:rPr>
            </w:pPr>
            <w:r w:rsidRPr="00DC3DA5">
              <w:rPr>
                <w:sz w:val="24"/>
                <w:szCs w:val="24"/>
              </w:rPr>
              <w:t>Same multi-stage pattern; </w:t>
            </w:r>
            <w:r w:rsidRPr="00DC3DA5">
              <w:rPr>
                <w:b/>
                <w:bCs/>
                <w:sz w:val="24"/>
                <w:szCs w:val="24"/>
              </w:rPr>
              <w:t>SERVICE_DIR</w:t>
            </w:r>
            <w:r w:rsidRPr="00DC3DA5">
              <w:rPr>
                <w:sz w:val="24"/>
                <w:szCs w:val="24"/>
              </w:rPr>
              <w:t> selects auth-service, ticket-service, notification-service, or support-service</w:t>
            </w:r>
          </w:p>
        </w:tc>
      </w:tr>
      <w:tr w:rsidR="00764E53" w14:paraId="0A37D681" w14:textId="77777777" w:rsidTr="00DC3DA5">
        <w:tc>
          <w:tcPr>
            <w:tcW w:w="3415" w:type="dxa"/>
          </w:tcPr>
          <w:p w14:paraId="66342BBE" w14:textId="7C74A5FE" w:rsidR="00764E53" w:rsidRPr="00DC3DA5" w:rsidRDefault="006A5292" w:rsidP="006A5292">
            <w:pPr>
              <w:rPr>
                <w:sz w:val="24"/>
                <w:szCs w:val="24"/>
              </w:rPr>
            </w:pPr>
            <w:r w:rsidRPr="00DC3DA5">
              <w:rPr>
                <w:sz w:val="24"/>
                <w:szCs w:val="24"/>
              </w:rPr>
              <w:t>docker/frontend.Dockerfile</w:t>
            </w:r>
          </w:p>
        </w:tc>
        <w:tc>
          <w:tcPr>
            <w:tcW w:w="2726" w:type="dxa"/>
          </w:tcPr>
          <w:p w14:paraId="7A7F0916" w14:textId="0E4F5640" w:rsidR="00764E53" w:rsidRPr="00DC3DA5" w:rsidRDefault="001A0C5E" w:rsidP="001A0C5E">
            <w:pPr>
              <w:rPr>
                <w:sz w:val="24"/>
                <w:szCs w:val="24"/>
              </w:rPr>
            </w:pPr>
            <w:r w:rsidRPr="00DC3DA5">
              <w:rPr>
                <w:b/>
                <w:bCs/>
                <w:sz w:val="24"/>
                <w:szCs w:val="24"/>
              </w:rPr>
              <w:t>1</w:t>
            </w:r>
            <w:r w:rsidRPr="00DC3DA5">
              <w:rPr>
                <w:sz w:val="24"/>
                <w:szCs w:val="24"/>
              </w:rPr>
              <w:t> image</w:t>
            </w:r>
          </w:p>
        </w:tc>
        <w:tc>
          <w:tcPr>
            <w:tcW w:w="3785" w:type="dxa"/>
          </w:tcPr>
          <w:p w14:paraId="768C94DD" w14:textId="259FD480" w:rsidR="00764E53" w:rsidRPr="00DC3DA5" w:rsidRDefault="00DC3DA5" w:rsidP="00DC3DA5">
            <w:pPr>
              <w:rPr>
                <w:sz w:val="24"/>
                <w:szCs w:val="24"/>
              </w:rPr>
            </w:pPr>
            <w:r w:rsidRPr="00DC3DA5">
              <w:rPr>
                <w:sz w:val="24"/>
                <w:szCs w:val="24"/>
              </w:rPr>
              <w:t>Multi-stage: Node builds Angular → </w:t>
            </w:r>
            <w:r w:rsidRPr="00DC3DA5">
              <w:rPr>
                <w:b/>
                <w:bCs/>
                <w:sz w:val="24"/>
                <w:szCs w:val="24"/>
              </w:rPr>
              <w:t>nginx:1.26-alpine</w:t>
            </w:r>
            <w:r w:rsidRPr="00DC3DA5">
              <w:rPr>
                <w:sz w:val="24"/>
                <w:szCs w:val="24"/>
              </w:rPr>
              <w:t> serves static assets + reverse proxy config from docker/nginx/default.conf.</w:t>
            </w:r>
          </w:p>
        </w:tc>
      </w:tr>
    </w:tbl>
    <w:p w14:paraId="7776E010" w14:textId="41F7D3EB" w:rsidR="00A96079" w:rsidRDefault="00846D96" w:rsidP="00846D96">
      <w:proofErr w:type="gramStart"/>
      <w:r w:rsidRPr="00846D96">
        <w:t>So</w:t>
      </w:r>
      <w:proofErr w:type="gramEnd"/>
      <w:r w:rsidRPr="00846D96">
        <w:t xml:space="preserve"> there are </w:t>
      </w:r>
      <w:r w:rsidRPr="00846D96">
        <w:rPr>
          <w:b/>
          <w:bCs/>
        </w:rPr>
        <w:t>2 Dockerfile definitions</w:t>
      </w:r>
      <w:r w:rsidRPr="00846D96">
        <w:t> producing </w:t>
      </w:r>
      <w:r w:rsidRPr="00846D96">
        <w:rPr>
          <w:b/>
          <w:bCs/>
        </w:rPr>
        <w:t>5 custom images</w:t>
      </w:r>
      <w:r w:rsidRPr="00846D96">
        <w:t> (plus pull </w:t>
      </w:r>
      <w:r w:rsidRPr="00846D96">
        <w:rPr>
          <w:b/>
          <w:bCs/>
        </w:rPr>
        <w:t>Mongo</w:t>
      </w:r>
      <w:r w:rsidRPr="00846D96">
        <w:t> as a pre-built image).</w:t>
      </w:r>
    </w:p>
    <w:p w14:paraId="7F826561" w14:textId="77777777" w:rsidR="006B7EA6" w:rsidRDefault="006B7EA6"/>
    <w:p w14:paraId="63C154AF" w14:textId="77777777" w:rsidR="00CF4B9A" w:rsidRPr="00CF4B9A" w:rsidRDefault="00CF4B9A" w:rsidP="00CF4B9A">
      <w:r w:rsidRPr="00CF4B9A">
        <w:lastRenderedPageBreak/>
        <w:t>Counting </w:t>
      </w:r>
      <w:r w:rsidRPr="00CF4B9A">
        <w:rPr>
          <w:b/>
          <w:bCs/>
        </w:rPr>
        <w:t>distinct image names</w:t>
      </w:r>
      <w:r w:rsidRPr="00CF4B9A">
        <w:t> in one stack (excluding duplicate tags of the same logical app):</w:t>
      </w:r>
    </w:p>
    <w:p w14:paraId="0ADABA8F" w14:textId="77777777" w:rsidR="00CF4B9A" w:rsidRPr="00CF4B9A" w:rsidRDefault="00CF4B9A" w:rsidP="00CF4B9A">
      <w:pPr>
        <w:numPr>
          <w:ilvl w:val="0"/>
          <w:numId w:val="9"/>
        </w:numPr>
      </w:pPr>
      <w:r w:rsidRPr="00CF4B9A">
        <w:t>mongo:7.0</w:t>
      </w:r>
    </w:p>
    <w:p w14:paraId="0433B288" w14:textId="77777777" w:rsidR="00CF4B9A" w:rsidRPr="00CF4B9A" w:rsidRDefault="00CF4B9A" w:rsidP="00CF4B9A">
      <w:pPr>
        <w:numPr>
          <w:ilvl w:val="0"/>
          <w:numId w:val="9"/>
        </w:numPr>
      </w:pPr>
      <w:r w:rsidRPr="00CF4B9A">
        <w:t>cst-auth-</w:t>
      </w:r>
      <w:proofErr w:type="gramStart"/>
      <w:r w:rsidRPr="00CF4B9A">
        <w:t>service:*</w:t>
      </w:r>
      <w:proofErr w:type="gramEnd"/>
    </w:p>
    <w:p w14:paraId="4E54AFD2" w14:textId="77777777" w:rsidR="00CF4B9A" w:rsidRPr="00CF4B9A" w:rsidRDefault="00CF4B9A" w:rsidP="00CF4B9A">
      <w:pPr>
        <w:numPr>
          <w:ilvl w:val="0"/>
          <w:numId w:val="9"/>
        </w:numPr>
      </w:pPr>
      <w:r w:rsidRPr="00CF4B9A">
        <w:t>cst-ticket-</w:t>
      </w:r>
      <w:proofErr w:type="gramStart"/>
      <w:r w:rsidRPr="00CF4B9A">
        <w:t>service:*</w:t>
      </w:r>
      <w:proofErr w:type="gramEnd"/>
    </w:p>
    <w:p w14:paraId="21E9EFC5" w14:textId="77777777" w:rsidR="00CF4B9A" w:rsidRPr="00CF4B9A" w:rsidRDefault="00CF4B9A" w:rsidP="00CF4B9A">
      <w:pPr>
        <w:numPr>
          <w:ilvl w:val="0"/>
          <w:numId w:val="9"/>
        </w:numPr>
      </w:pPr>
      <w:r w:rsidRPr="00CF4B9A">
        <w:t>cst-notification-</w:t>
      </w:r>
      <w:proofErr w:type="gramStart"/>
      <w:r w:rsidRPr="00CF4B9A">
        <w:t>service:*</w:t>
      </w:r>
      <w:proofErr w:type="gramEnd"/>
    </w:p>
    <w:p w14:paraId="26A0224C" w14:textId="77777777" w:rsidR="00CF4B9A" w:rsidRPr="00CF4B9A" w:rsidRDefault="00CF4B9A" w:rsidP="00CF4B9A">
      <w:pPr>
        <w:numPr>
          <w:ilvl w:val="0"/>
          <w:numId w:val="9"/>
        </w:numPr>
      </w:pPr>
      <w:r w:rsidRPr="00CF4B9A">
        <w:t>cst-support-</w:t>
      </w:r>
      <w:proofErr w:type="gramStart"/>
      <w:r w:rsidRPr="00CF4B9A">
        <w:t>service:*</w:t>
      </w:r>
      <w:proofErr w:type="gramEnd"/>
    </w:p>
    <w:p w14:paraId="68508D42" w14:textId="77777777" w:rsidR="00CF4B9A" w:rsidRPr="00CF4B9A" w:rsidRDefault="00CF4B9A" w:rsidP="00CF4B9A">
      <w:pPr>
        <w:numPr>
          <w:ilvl w:val="0"/>
          <w:numId w:val="9"/>
        </w:numPr>
      </w:pPr>
      <w:r w:rsidRPr="00CF4B9A">
        <w:t>cst-</w:t>
      </w:r>
      <w:proofErr w:type="gramStart"/>
      <w:r w:rsidRPr="00CF4B9A">
        <w:t>frontend:*</w:t>
      </w:r>
      <w:proofErr w:type="gramEnd"/>
    </w:p>
    <w:p w14:paraId="7B42EE3D" w14:textId="77777777" w:rsidR="00386176" w:rsidRPr="00386176" w:rsidRDefault="00386176" w:rsidP="00386176">
      <w:r w:rsidRPr="00386176">
        <w:t>That is </w:t>
      </w:r>
      <w:r w:rsidRPr="00386176">
        <w:rPr>
          <w:b/>
          <w:bCs/>
        </w:rPr>
        <w:t>more than three</w:t>
      </w:r>
      <w:r w:rsidRPr="00386176">
        <w:t>; replicas of the same image do not apply here (default replica count is </w:t>
      </w:r>
      <w:r w:rsidRPr="00386176">
        <w:rPr>
          <w:b/>
          <w:bCs/>
        </w:rPr>
        <w:t>1</w:t>
      </w:r>
      <w:r w:rsidRPr="00386176">
        <w:t> per service in Compose).</w:t>
      </w:r>
    </w:p>
    <w:p w14:paraId="51BA9471" w14:textId="77777777" w:rsidR="00386176" w:rsidRPr="00386176" w:rsidRDefault="00386176" w:rsidP="00386176">
      <w:pPr>
        <w:rPr>
          <w:b/>
          <w:bCs/>
        </w:rPr>
      </w:pPr>
      <w:r w:rsidRPr="00386176">
        <w:rPr>
          <w:b/>
          <w:bCs/>
        </w:rPr>
        <w:t>Multiple environments on one machine</w:t>
      </w:r>
    </w:p>
    <w:p w14:paraId="7DDD9DAC" w14:textId="77777777" w:rsidR="00386176" w:rsidRPr="00386176" w:rsidRDefault="00386176" w:rsidP="00386176">
      <w:r w:rsidRPr="00386176">
        <w:t>If you start </w:t>
      </w:r>
      <w:r w:rsidRPr="00386176">
        <w:rPr>
          <w:b/>
          <w:bCs/>
        </w:rPr>
        <w:t>all four</w:t>
      </w:r>
      <w:r w:rsidRPr="00386176">
        <w:t> env files (development, testing, staging, production) with scripts/compose-up-all-parallels.sh:</w:t>
      </w:r>
    </w:p>
    <w:p w14:paraId="39F6BB88" w14:textId="77777777" w:rsidR="00386176" w:rsidRPr="00386176" w:rsidRDefault="00386176" w:rsidP="00122D9E">
      <w:pPr>
        <w:numPr>
          <w:ilvl w:val="0"/>
          <w:numId w:val="11"/>
        </w:numPr>
      </w:pPr>
      <w:r w:rsidRPr="00386176">
        <w:rPr>
          <w:b/>
          <w:bCs/>
        </w:rPr>
        <w:t>Total running containers:</w:t>
      </w:r>
      <w:r w:rsidRPr="00386176">
        <w:t> </w:t>
      </w:r>
      <w:r w:rsidRPr="00386176">
        <w:rPr>
          <w:b/>
          <w:bCs/>
        </w:rPr>
        <w:t>4 × 6 = 24</w:t>
      </w:r>
      <w:r w:rsidRPr="00386176">
        <w:t> (four isolated Compose projects, each with its own 6 containers).</w:t>
      </w:r>
    </w:p>
    <w:p w14:paraId="4985278C" w14:textId="1EDF338F" w:rsidR="00386176" w:rsidRPr="00386176" w:rsidRDefault="00386176" w:rsidP="00122D9E">
      <w:pPr>
        <w:numPr>
          <w:ilvl w:val="0"/>
          <w:numId w:val="11"/>
        </w:numPr>
      </w:pPr>
      <w:r w:rsidRPr="00386176">
        <w:rPr>
          <w:b/>
          <w:bCs/>
        </w:rPr>
        <w:t>Named volumes:</w:t>
      </w:r>
      <w:r w:rsidRPr="00386176">
        <w:t> </w:t>
      </w:r>
      <w:r w:rsidRPr="00386176">
        <w:rPr>
          <w:b/>
          <w:bCs/>
        </w:rPr>
        <w:t>4</w:t>
      </w:r>
      <w:r w:rsidRPr="00386176">
        <w:t> Mongo data volumes (one per project; name</w:t>
      </w:r>
      <w:r w:rsidR="00122D9E">
        <w:t xml:space="preserve"> </w:t>
      </w:r>
      <w:r w:rsidRPr="00386176">
        <w:t>includes COMPOSE_PROJECT_NAME and MONGO_VOLUME_NAME).</w:t>
      </w:r>
    </w:p>
    <w:p w14:paraId="144B0938" w14:textId="77777777" w:rsidR="00386176" w:rsidRPr="00386176" w:rsidRDefault="00386176" w:rsidP="00386176">
      <w:r w:rsidRPr="00386176">
        <w:t>Each project has its </w:t>
      </w:r>
      <w:r w:rsidRPr="00386176">
        <w:rPr>
          <w:b/>
          <w:bCs/>
        </w:rPr>
        <w:t>own</w:t>
      </w:r>
      <w:r w:rsidRPr="00386176">
        <w:t> Docker network; containers in project A </w:t>
      </w:r>
      <w:r w:rsidRPr="00386176">
        <w:rPr>
          <w:b/>
          <w:bCs/>
        </w:rPr>
        <w:t>do not</w:t>
      </w:r>
      <w:r w:rsidRPr="00386176">
        <w:t> share a network with project B (only with the other five services in the same docker-compose project).</w:t>
      </w:r>
    </w:p>
    <w:p w14:paraId="1DAD5747" w14:textId="52736B36" w:rsidR="00386176" w:rsidRPr="006A01F2" w:rsidRDefault="00386176" w:rsidP="006A01F2">
      <w:pPr>
        <w:pStyle w:val="ListParagraph"/>
        <w:numPr>
          <w:ilvl w:val="0"/>
          <w:numId w:val="12"/>
        </w:numPr>
        <w:rPr>
          <w:b/>
          <w:bCs/>
        </w:rPr>
      </w:pPr>
      <w:r w:rsidRPr="006A01F2">
        <w:rPr>
          <w:b/>
          <w:bCs/>
        </w:rPr>
        <w:t>Published host ports (typical)</w:t>
      </w:r>
      <w:r w:rsidR="006A01F2">
        <w:rPr>
          <w:b/>
          <w:bCs/>
        </w:rPr>
        <w:t>:</w:t>
      </w:r>
    </w:p>
    <w:p w14:paraId="1DF9FF89" w14:textId="77777777" w:rsidR="00386176" w:rsidRDefault="00386176" w:rsidP="00386176">
      <w:r w:rsidRPr="00386176">
        <w:t>Only </w:t>
      </w:r>
      <w:r w:rsidRPr="00386176">
        <w:rPr>
          <w:b/>
          <w:bCs/>
        </w:rPr>
        <w:t>frontend</w:t>
      </w:r>
      <w:r w:rsidRPr="00386176">
        <w:t> and </w:t>
      </w:r>
      <w:r w:rsidRPr="00386176">
        <w:rPr>
          <w:b/>
          <w:bCs/>
        </w:rPr>
        <w:t>mongo</w:t>
      </w:r>
      <w:r w:rsidRPr="00386176">
        <w:t> publish ports to the host in Compose; backends are reached via the nginx gateway or internal DNS.</w:t>
      </w:r>
    </w:p>
    <w:tbl>
      <w:tblPr>
        <w:tblStyle w:val="TableGrid"/>
        <w:tblW w:w="9932" w:type="dxa"/>
        <w:tblLook w:val="04A0" w:firstRow="1" w:lastRow="0" w:firstColumn="1" w:lastColumn="0" w:noHBand="0" w:noVBand="1"/>
      </w:tblPr>
      <w:tblGrid>
        <w:gridCol w:w="3308"/>
        <w:gridCol w:w="3024"/>
        <w:gridCol w:w="3600"/>
      </w:tblGrid>
      <w:tr w:rsidR="008C128E" w14:paraId="05B7D896" w14:textId="77777777" w:rsidTr="003102DF">
        <w:tc>
          <w:tcPr>
            <w:tcW w:w="3308" w:type="dxa"/>
          </w:tcPr>
          <w:p w14:paraId="6376841E" w14:textId="47F4F167" w:rsidR="008C128E" w:rsidRPr="00262891" w:rsidRDefault="008C128E" w:rsidP="008C128E">
            <w:pPr>
              <w:rPr>
                <w:sz w:val="22"/>
              </w:rPr>
            </w:pPr>
            <w:r w:rsidRPr="00262891">
              <w:rPr>
                <w:b/>
                <w:bCs/>
                <w:sz w:val="22"/>
              </w:rPr>
              <w:t>Exposure</w:t>
            </w:r>
          </w:p>
        </w:tc>
        <w:tc>
          <w:tcPr>
            <w:tcW w:w="3024" w:type="dxa"/>
          </w:tcPr>
          <w:p w14:paraId="54B750A2" w14:textId="0B4E5DA8" w:rsidR="008C128E" w:rsidRPr="00262891" w:rsidRDefault="0037415E" w:rsidP="0037415E">
            <w:pPr>
              <w:rPr>
                <w:sz w:val="22"/>
              </w:rPr>
            </w:pPr>
            <w:r w:rsidRPr="00262891">
              <w:rPr>
                <w:b/>
                <w:bCs/>
                <w:sz w:val="22"/>
              </w:rPr>
              <w:t>Service</w:t>
            </w:r>
          </w:p>
        </w:tc>
        <w:tc>
          <w:tcPr>
            <w:tcW w:w="3600" w:type="dxa"/>
          </w:tcPr>
          <w:p w14:paraId="179D399C" w14:textId="576F2058" w:rsidR="008C128E" w:rsidRPr="00262891" w:rsidRDefault="0037415E" w:rsidP="0037415E">
            <w:pPr>
              <w:rPr>
                <w:sz w:val="22"/>
              </w:rPr>
            </w:pPr>
            <w:r w:rsidRPr="00262891">
              <w:rPr>
                <w:b/>
                <w:bCs/>
                <w:sz w:val="22"/>
              </w:rPr>
              <w:t>Purpose</w:t>
            </w:r>
          </w:p>
        </w:tc>
      </w:tr>
      <w:tr w:rsidR="008C128E" w14:paraId="5A7DFE9B" w14:textId="77777777" w:rsidTr="003102DF">
        <w:tc>
          <w:tcPr>
            <w:tcW w:w="3308" w:type="dxa"/>
          </w:tcPr>
          <w:p w14:paraId="78FCADD5" w14:textId="1167EEB9" w:rsidR="008C128E" w:rsidRPr="00262891" w:rsidRDefault="0037415E" w:rsidP="0037415E">
            <w:pPr>
              <w:rPr>
                <w:sz w:val="22"/>
              </w:rPr>
            </w:pPr>
            <w:r w:rsidRPr="00262891">
              <w:rPr>
                <w:sz w:val="22"/>
              </w:rPr>
              <w:t>FRONTEND_HOST_PORT → 80</w:t>
            </w:r>
          </w:p>
        </w:tc>
        <w:tc>
          <w:tcPr>
            <w:tcW w:w="3024" w:type="dxa"/>
          </w:tcPr>
          <w:p w14:paraId="10A5BF31" w14:textId="5E71FB82" w:rsidR="008C128E" w:rsidRPr="00262891" w:rsidRDefault="00262891" w:rsidP="00262891">
            <w:pPr>
              <w:rPr>
                <w:sz w:val="22"/>
              </w:rPr>
            </w:pPr>
            <w:r w:rsidRPr="00262891">
              <w:rPr>
                <w:sz w:val="22"/>
              </w:rPr>
              <w:t>frontend</w:t>
            </w:r>
          </w:p>
        </w:tc>
        <w:tc>
          <w:tcPr>
            <w:tcW w:w="3600" w:type="dxa"/>
          </w:tcPr>
          <w:p w14:paraId="41A46330" w14:textId="486E4403" w:rsidR="008C128E" w:rsidRPr="00262891" w:rsidRDefault="00262891" w:rsidP="00262891">
            <w:pPr>
              <w:rPr>
                <w:sz w:val="22"/>
              </w:rPr>
            </w:pPr>
            <w:r w:rsidRPr="00262891">
              <w:rPr>
                <w:sz w:val="22"/>
              </w:rPr>
              <w:t>Browser UI + API proxy paths</w:t>
            </w:r>
          </w:p>
        </w:tc>
      </w:tr>
      <w:tr w:rsidR="008C128E" w14:paraId="03B58296" w14:textId="77777777" w:rsidTr="003102DF">
        <w:tc>
          <w:tcPr>
            <w:tcW w:w="3308" w:type="dxa"/>
          </w:tcPr>
          <w:p w14:paraId="2E9D55CE" w14:textId="1DA657FE" w:rsidR="008C128E" w:rsidRPr="00262891" w:rsidRDefault="0037415E" w:rsidP="0037415E">
            <w:pPr>
              <w:rPr>
                <w:sz w:val="22"/>
              </w:rPr>
            </w:pPr>
            <w:r w:rsidRPr="00262891">
              <w:rPr>
                <w:sz w:val="22"/>
              </w:rPr>
              <w:t>MONGO_HOST_PORT → 27017</w:t>
            </w:r>
          </w:p>
        </w:tc>
        <w:tc>
          <w:tcPr>
            <w:tcW w:w="3024" w:type="dxa"/>
          </w:tcPr>
          <w:p w14:paraId="64F17CFA" w14:textId="171B7648" w:rsidR="008C128E" w:rsidRPr="00262891" w:rsidRDefault="00262891" w:rsidP="00262891">
            <w:pPr>
              <w:rPr>
                <w:sz w:val="22"/>
              </w:rPr>
            </w:pPr>
            <w:r w:rsidRPr="00262891">
              <w:rPr>
                <w:sz w:val="22"/>
              </w:rPr>
              <w:t>mongo</w:t>
            </w:r>
          </w:p>
        </w:tc>
        <w:tc>
          <w:tcPr>
            <w:tcW w:w="3600" w:type="dxa"/>
          </w:tcPr>
          <w:p w14:paraId="1F54650E" w14:textId="79CE902C" w:rsidR="008C128E" w:rsidRPr="00262891" w:rsidRDefault="00262891" w:rsidP="00262891">
            <w:pPr>
              <w:rPr>
                <w:sz w:val="22"/>
              </w:rPr>
            </w:pPr>
            <w:r w:rsidRPr="00262891">
              <w:rPr>
                <w:sz w:val="22"/>
              </w:rPr>
              <w:t>MongoDB Compass / external tools</w:t>
            </w:r>
          </w:p>
        </w:tc>
      </w:tr>
    </w:tbl>
    <w:p w14:paraId="47473425" w14:textId="49D04D3D" w:rsidR="006B7EA6" w:rsidRDefault="00A00D15" w:rsidP="00A00D15">
      <w:r w:rsidRPr="00A00D15">
        <w:t>See env/*.env for the actual numbers (e.g. dev UI 8080, dev Mongo host port 27021).</w:t>
      </w:r>
    </w:p>
    <w:p w14:paraId="1D9C80B7" w14:textId="4FBADD70" w:rsidR="00411F4E" w:rsidRPr="003102DF" w:rsidRDefault="00411F4E" w:rsidP="003102DF">
      <w:pPr>
        <w:pStyle w:val="ListParagraph"/>
        <w:numPr>
          <w:ilvl w:val="0"/>
          <w:numId w:val="13"/>
        </w:numPr>
        <w:rPr>
          <w:b/>
          <w:bCs/>
        </w:rPr>
      </w:pPr>
      <w:r w:rsidRPr="003102DF">
        <w:rPr>
          <w:b/>
          <w:bCs/>
        </w:rPr>
        <w:t>Kubernetes (same logical images)</w:t>
      </w:r>
      <w:r w:rsidR="003102DF" w:rsidRPr="003102DF">
        <w:rPr>
          <w:b/>
          <w:bCs/>
        </w:rPr>
        <w:t>:</w:t>
      </w:r>
    </w:p>
    <w:p w14:paraId="1802B1CB" w14:textId="77777777" w:rsidR="00411F4E" w:rsidRPr="00411F4E" w:rsidRDefault="00411F4E" w:rsidP="00411F4E">
      <w:r w:rsidRPr="00411F4E">
        <w:t>Kubernetes manifests under kubernetes/ reference the same application image </w:t>
      </w:r>
      <w:r w:rsidRPr="00411F4E">
        <w:rPr>
          <w:b/>
          <w:bCs/>
        </w:rPr>
        <w:t>names</w:t>
      </w:r>
      <w:r w:rsidRPr="00411F4E">
        <w:t> (cst-auth-</w:t>
      </w:r>
      <w:proofErr w:type="gramStart"/>
      <w:r w:rsidRPr="00411F4E">
        <w:t>service:latest</w:t>
      </w:r>
      <w:proofErr w:type="gramEnd"/>
      <w:r w:rsidRPr="00411F4E">
        <w:t>, etc.). Build with scripts/k8s-build-images.sh, then load or push those images so the cluster can run </w:t>
      </w:r>
      <w:r w:rsidRPr="00411F4E">
        <w:rPr>
          <w:b/>
          <w:bCs/>
        </w:rPr>
        <w:t>one Pod per service</w:t>
      </w:r>
      <w:r w:rsidRPr="00411F4E">
        <w:t> (frontend can scale to multiple replicas in the base manifest).</w:t>
      </w:r>
    </w:p>
    <w:p w14:paraId="0FD66E3A" w14:textId="77777777" w:rsidR="00411F4E" w:rsidRDefault="00411F4E" w:rsidP="00A00D15"/>
    <w:p w14:paraId="6D44B0D9" w14:textId="2CB88490" w:rsidR="00D30A16" w:rsidRDefault="00D30A16" w:rsidP="00D30A16">
      <w:pPr>
        <w:rPr>
          <w:b/>
          <w:bCs/>
          <w:sz w:val="44"/>
          <w:szCs w:val="44"/>
        </w:rPr>
      </w:pPr>
      <w:r w:rsidRPr="00D30A16">
        <w:rPr>
          <w:b/>
          <w:bCs/>
          <w:sz w:val="44"/>
          <w:szCs w:val="44"/>
        </w:rPr>
        <w:lastRenderedPageBreak/>
        <w:t>3. Repository structure</w:t>
      </w:r>
    </w:p>
    <w:p w14:paraId="1C173609" w14:textId="17E73241" w:rsidR="000C1E39" w:rsidRPr="00D30A16" w:rsidRDefault="00580AC5" w:rsidP="00D30A16">
      <w:pPr>
        <w:rPr>
          <w:b/>
          <w:bCs/>
          <w:sz w:val="44"/>
          <w:szCs w:val="44"/>
        </w:rPr>
      </w:pPr>
      <w:r>
        <w:rPr>
          <w:b/>
          <w:bCs/>
          <w:noProof/>
          <w:sz w:val="44"/>
          <w:szCs w:val="44"/>
        </w:rPr>
        <w:drawing>
          <wp:inline distT="0" distB="0" distL="0" distR="0" wp14:anchorId="6599A685" wp14:editId="1F8A4E36">
            <wp:extent cx="6305550" cy="3886200"/>
            <wp:effectExtent l="0" t="0" r="0" b="0"/>
            <wp:docPr id="145638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5550" cy="3886200"/>
                    </a:xfrm>
                    <a:prstGeom prst="rect">
                      <a:avLst/>
                    </a:prstGeom>
                    <a:noFill/>
                    <a:ln>
                      <a:noFill/>
                    </a:ln>
                  </pic:spPr>
                </pic:pic>
              </a:graphicData>
            </a:graphic>
          </wp:inline>
        </w:drawing>
      </w:r>
    </w:p>
    <w:p w14:paraId="3DB4DB2B" w14:textId="77777777" w:rsidR="005676E8" w:rsidRPr="005676E8" w:rsidRDefault="005676E8" w:rsidP="005676E8">
      <w:pPr>
        <w:rPr>
          <w:b/>
          <w:bCs/>
        </w:rPr>
      </w:pPr>
      <w:r w:rsidRPr="005676E8">
        <w:rPr>
          <w:b/>
          <w:bCs/>
        </w:rPr>
        <w:t>Legacy / reference only (commented, do not use)</w:t>
      </w:r>
    </w:p>
    <w:p w14:paraId="5E48CBB3" w14:textId="7BB72210" w:rsidR="005676E8" w:rsidRPr="005676E8" w:rsidRDefault="005676E8" w:rsidP="00B52755">
      <w:pPr>
        <w:numPr>
          <w:ilvl w:val="0"/>
          <w:numId w:val="15"/>
        </w:numPr>
      </w:pPr>
      <w:r w:rsidRPr="005676E8">
        <w:t>docker-compose.dev.yml, docker-compose.test.yml, docker-compose.prod.yml — historical commented drafts</w:t>
      </w:r>
      <w:r w:rsidR="00B52755">
        <w:t xml:space="preserve">; use instead </w:t>
      </w:r>
      <w:r w:rsidR="00B52755" w:rsidRPr="00B52755">
        <w:t>docker-compose.yml</w:t>
      </w:r>
      <w:r w:rsidR="00B52755">
        <w:t xml:space="preserve"> # </w:t>
      </w:r>
      <w:r w:rsidR="00B52755" w:rsidRPr="00B52755">
        <w:t>Single file; behaviour driven by env/*.env</w:t>
      </w:r>
    </w:p>
    <w:p w14:paraId="29BB6C05" w14:textId="77777777" w:rsidR="005676E8" w:rsidRPr="005676E8" w:rsidRDefault="005676E8" w:rsidP="005676E8">
      <w:pPr>
        <w:numPr>
          <w:ilvl w:val="0"/>
          <w:numId w:val="15"/>
        </w:numPr>
      </w:pPr>
      <w:r w:rsidRPr="005676E8">
        <w:t>k8s/*.yaml — old flat manifests; </w:t>
      </w:r>
      <w:r w:rsidRPr="005676E8">
        <w:rPr>
          <w:b/>
          <w:bCs/>
        </w:rPr>
        <w:t>use kubernetes/</w:t>
      </w:r>
      <w:r w:rsidRPr="005676E8">
        <w:t> with Kustomize.</w:t>
      </w:r>
    </w:p>
    <w:p w14:paraId="6A19FF8E" w14:textId="25DB12E2" w:rsidR="003102DF" w:rsidRDefault="005676E8" w:rsidP="00835E29">
      <w:pPr>
        <w:numPr>
          <w:ilvl w:val="0"/>
          <w:numId w:val="15"/>
        </w:numPr>
      </w:pPr>
      <w:r w:rsidRPr="005676E8">
        <w:t>scripts/up-all-environments.sh — disabled; use compose-up-all-parallels.sh.</w:t>
      </w:r>
      <w:r>
        <w:t xml:space="preserve"> </w:t>
      </w:r>
    </w:p>
    <w:p w14:paraId="6511C802" w14:textId="77777777" w:rsidR="00E519BB" w:rsidRDefault="00E519BB" w:rsidP="00A00D15"/>
    <w:p w14:paraId="19DA37EE" w14:textId="77777777" w:rsidR="00E519BB" w:rsidRDefault="00E519BB" w:rsidP="00A00D15"/>
    <w:p w14:paraId="1DDC0EAF" w14:textId="77777777" w:rsidR="00E519BB" w:rsidRDefault="00E519BB" w:rsidP="00A00D15"/>
    <w:p w14:paraId="1B4406F7" w14:textId="77777777" w:rsidR="00E519BB" w:rsidRDefault="00E519BB" w:rsidP="00A00D15"/>
    <w:p w14:paraId="645CA412" w14:textId="77777777" w:rsidR="00E4518E" w:rsidRDefault="00E4518E" w:rsidP="00A00D15"/>
    <w:p w14:paraId="4D0F12C3" w14:textId="77777777" w:rsidR="00E4518E" w:rsidRDefault="00E4518E" w:rsidP="00A00D15"/>
    <w:p w14:paraId="487F6245" w14:textId="77777777" w:rsidR="00E4518E" w:rsidRDefault="00E4518E" w:rsidP="00A00D15"/>
    <w:p w14:paraId="0424E1E7" w14:textId="77777777" w:rsidR="004A301F" w:rsidRDefault="004A301F" w:rsidP="00E519BB"/>
    <w:p w14:paraId="4A0095FA" w14:textId="016E6BA9" w:rsidR="00E519BB" w:rsidRPr="00E519BB" w:rsidRDefault="00E519BB" w:rsidP="00E519BB">
      <w:pPr>
        <w:rPr>
          <w:b/>
          <w:bCs/>
          <w:sz w:val="44"/>
          <w:szCs w:val="44"/>
        </w:rPr>
      </w:pPr>
      <w:r w:rsidRPr="00E519BB">
        <w:rPr>
          <w:b/>
          <w:bCs/>
          <w:sz w:val="44"/>
          <w:szCs w:val="44"/>
        </w:rPr>
        <w:lastRenderedPageBreak/>
        <w:t>4. Prerequisites</w:t>
      </w:r>
    </w:p>
    <w:p w14:paraId="138684C5" w14:textId="77777777" w:rsidR="00E519BB" w:rsidRPr="00E519BB" w:rsidRDefault="00E519BB" w:rsidP="00E519BB">
      <w:pPr>
        <w:rPr>
          <w:b/>
          <w:bCs/>
          <w:sz w:val="32"/>
          <w:szCs w:val="32"/>
        </w:rPr>
      </w:pPr>
      <w:r w:rsidRPr="00E519BB">
        <w:rPr>
          <w:b/>
          <w:bCs/>
          <w:sz w:val="32"/>
          <w:szCs w:val="32"/>
        </w:rPr>
        <w:t>4.1 All modes</w:t>
      </w:r>
    </w:p>
    <w:p w14:paraId="2AA03117" w14:textId="77777777" w:rsidR="00E519BB" w:rsidRPr="00E519BB" w:rsidRDefault="00E519BB" w:rsidP="005952E9">
      <w:pPr>
        <w:numPr>
          <w:ilvl w:val="0"/>
          <w:numId w:val="19"/>
        </w:numPr>
      </w:pPr>
      <w:r w:rsidRPr="00E519BB">
        <w:rPr>
          <w:b/>
          <w:bCs/>
        </w:rPr>
        <w:t>Linux</w:t>
      </w:r>
      <w:r w:rsidRPr="00E519BB">
        <w:t> host with </w:t>
      </w:r>
      <w:r w:rsidRPr="00E519BB">
        <w:rPr>
          <w:b/>
          <w:bCs/>
        </w:rPr>
        <w:t>Docker</w:t>
      </w:r>
      <w:r w:rsidRPr="00E519BB">
        <w:t> (daemon running).</w:t>
      </w:r>
    </w:p>
    <w:p w14:paraId="5E8809AF" w14:textId="77777777" w:rsidR="00E519BB" w:rsidRPr="00E519BB" w:rsidRDefault="00E519BB" w:rsidP="005952E9">
      <w:pPr>
        <w:numPr>
          <w:ilvl w:val="0"/>
          <w:numId w:val="19"/>
        </w:numPr>
      </w:pPr>
      <w:r w:rsidRPr="00E519BB">
        <w:t>User in docker group </w:t>
      </w:r>
      <w:r w:rsidRPr="00E519BB">
        <w:rPr>
          <w:b/>
          <w:bCs/>
        </w:rPr>
        <w:t>or</w:t>
      </w:r>
      <w:r w:rsidRPr="00E519BB">
        <w:t> use sudo with Docker (less convenient).</w:t>
      </w:r>
    </w:p>
    <w:p w14:paraId="23E85F9C" w14:textId="77777777" w:rsidR="00E519BB" w:rsidRDefault="00E519BB" w:rsidP="005952E9">
      <w:pPr>
        <w:numPr>
          <w:ilvl w:val="0"/>
          <w:numId w:val="19"/>
        </w:numPr>
      </w:pPr>
      <w:r w:rsidRPr="00E519BB">
        <w:rPr>
          <w:b/>
          <w:bCs/>
        </w:rPr>
        <w:t>Node.js</w:t>
      </w:r>
      <w:r w:rsidRPr="00E519BB">
        <w:t> (e.g. 22.x) and </w:t>
      </w:r>
      <w:r w:rsidRPr="00E519BB">
        <w:rPr>
          <w:b/>
          <w:bCs/>
        </w:rPr>
        <w:t>npm</w:t>
      </w:r>
      <w:r w:rsidRPr="00E519BB">
        <w:t> for local (non-container) frontend dev.</w:t>
      </w:r>
    </w:p>
    <w:p w14:paraId="3D0945A7" w14:textId="77777777" w:rsidR="005952E9" w:rsidRPr="00E519BB" w:rsidRDefault="005952E9" w:rsidP="005952E9">
      <w:pPr>
        <w:ind w:left="720"/>
      </w:pPr>
    </w:p>
    <w:p w14:paraId="24A89FC4" w14:textId="77777777" w:rsidR="00E519BB" w:rsidRPr="00E519BB" w:rsidRDefault="00E519BB" w:rsidP="00E519BB">
      <w:pPr>
        <w:rPr>
          <w:b/>
          <w:bCs/>
          <w:sz w:val="32"/>
          <w:szCs w:val="32"/>
        </w:rPr>
      </w:pPr>
      <w:r w:rsidRPr="00E519BB">
        <w:rPr>
          <w:b/>
          <w:bCs/>
          <w:sz w:val="32"/>
          <w:szCs w:val="32"/>
        </w:rPr>
        <w:t>4.2 Docker Compose</w:t>
      </w:r>
    </w:p>
    <w:p w14:paraId="7405EF9A" w14:textId="77777777" w:rsidR="00E519BB" w:rsidRPr="00E519BB" w:rsidRDefault="00E519BB" w:rsidP="005952E9">
      <w:pPr>
        <w:numPr>
          <w:ilvl w:val="0"/>
          <w:numId w:val="20"/>
        </w:numPr>
      </w:pPr>
      <w:r w:rsidRPr="00E519BB">
        <w:t>Prefer </w:t>
      </w:r>
      <w:r w:rsidRPr="00E519BB">
        <w:rPr>
          <w:b/>
          <w:bCs/>
        </w:rPr>
        <w:t>Docker Compose v2</w:t>
      </w:r>
      <w:r w:rsidRPr="00E519BB">
        <w:t> (docker compose).</w:t>
      </w:r>
    </w:p>
    <w:p w14:paraId="22C5D923" w14:textId="77777777" w:rsidR="00E519BB" w:rsidRDefault="00E519BB" w:rsidP="005952E9">
      <w:pPr>
        <w:numPr>
          <w:ilvl w:val="0"/>
          <w:numId w:val="20"/>
        </w:numPr>
      </w:pPr>
      <w:r w:rsidRPr="00E519BB">
        <w:t>If only v1 is installed, </w:t>
      </w:r>
      <w:r w:rsidRPr="00E519BB">
        <w:rPr>
          <w:b/>
          <w:bCs/>
        </w:rPr>
        <w:t>docker-compose</w:t>
      </w:r>
      <w:r w:rsidRPr="00E519BB">
        <w:t> is supported by the helper scripts.</w:t>
      </w:r>
    </w:p>
    <w:p w14:paraId="56CDD4B9" w14:textId="77777777" w:rsidR="005952E9" w:rsidRPr="00E519BB" w:rsidRDefault="005952E9" w:rsidP="005952E9"/>
    <w:p w14:paraId="1B27E6AA" w14:textId="77777777" w:rsidR="00E519BB" w:rsidRPr="00E519BB" w:rsidRDefault="00E519BB" w:rsidP="00E519BB">
      <w:pPr>
        <w:rPr>
          <w:b/>
          <w:bCs/>
          <w:sz w:val="32"/>
          <w:szCs w:val="32"/>
        </w:rPr>
      </w:pPr>
      <w:r w:rsidRPr="00E519BB">
        <w:rPr>
          <w:b/>
          <w:bCs/>
          <w:sz w:val="32"/>
          <w:szCs w:val="32"/>
        </w:rPr>
        <w:t>4.3 Kubernetes (optional path)</w:t>
      </w:r>
    </w:p>
    <w:p w14:paraId="64C8BE27" w14:textId="77777777" w:rsidR="00E519BB" w:rsidRPr="00E519BB" w:rsidRDefault="00E519BB" w:rsidP="005952E9">
      <w:pPr>
        <w:numPr>
          <w:ilvl w:val="0"/>
          <w:numId w:val="21"/>
        </w:numPr>
      </w:pPr>
      <w:r w:rsidRPr="00E519BB">
        <w:t>kubectl (e.g. sudo snap install kubectl --classic).</w:t>
      </w:r>
    </w:p>
    <w:p w14:paraId="0433D96E" w14:textId="77777777" w:rsidR="00E519BB" w:rsidRPr="00E519BB" w:rsidRDefault="00E519BB" w:rsidP="005952E9">
      <w:pPr>
        <w:numPr>
          <w:ilvl w:val="0"/>
          <w:numId w:val="21"/>
        </w:numPr>
      </w:pPr>
      <w:r w:rsidRPr="00E519BB">
        <w:t>A cluster: </w:t>
      </w:r>
      <w:r w:rsidRPr="00E519BB">
        <w:rPr>
          <w:b/>
          <w:bCs/>
        </w:rPr>
        <w:t>Kind</w:t>
      </w:r>
      <w:r w:rsidRPr="00E519BB">
        <w:t>, </w:t>
      </w:r>
      <w:r w:rsidRPr="00E519BB">
        <w:rPr>
          <w:b/>
          <w:bCs/>
        </w:rPr>
        <w:t>Minikube</w:t>
      </w:r>
      <w:r w:rsidRPr="00E519BB">
        <w:t>, </w:t>
      </w:r>
      <w:r w:rsidRPr="00E519BB">
        <w:rPr>
          <w:b/>
          <w:bCs/>
        </w:rPr>
        <w:t>k3d</w:t>
      </w:r>
      <w:r w:rsidRPr="00E519BB">
        <w:t xml:space="preserve">, or </w:t>
      </w:r>
      <w:proofErr w:type="gramStart"/>
      <w:r w:rsidRPr="00E519BB">
        <w:t>a cloud</w:t>
      </w:r>
      <w:proofErr w:type="gramEnd"/>
      <w:r w:rsidRPr="00E519BB">
        <w:t xml:space="preserve"> cluster.</w:t>
      </w:r>
    </w:p>
    <w:p w14:paraId="5428FCB8" w14:textId="77777777" w:rsidR="00E519BB" w:rsidRPr="00E519BB" w:rsidRDefault="00E519BB" w:rsidP="005952E9">
      <w:pPr>
        <w:numPr>
          <w:ilvl w:val="0"/>
          <w:numId w:val="21"/>
        </w:numPr>
      </w:pPr>
      <w:r w:rsidRPr="00E519BB">
        <w:t>Cluster must be able to pull or load the images built locally (kind load docker-image, etc.).</w:t>
      </w:r>
    </w:p>
    <w:p w14:paraId="2D4B9F55" w14:textId="77777777" w:rsidR="00E519BB" w:rsidRDefault="00E519BB" w:rsidP="00A00D15"/>
    <w:p w14:paraId="212401C2" w14:textId="77777777" w:rsidR="001813DF" w:rsidRDefault="001813DF" w:rsidP="00A00D15"/>
    <w:p w14:paraId="0694F132" w14:textId="77777777" w:rsidR="001813DF" w:rsidRDefault="001813DF" w:rsidP="00A00D15"/>
    <w:p w14:paraId="5F2F7BCD" w14:textId="77777777" w:rsidR="001813DF" w:rsidRDefault="001813DF" w:rsidP="00A00D15"/>
    <w:p w14:paraId="04EDFADA" w14:textId="77777777" w:rsidR="001813DF" w:rsidRDefault="001813DF" w:rsidP="00A00D15"/>
    <w:p w14:paraId="4F346ECF" w14:textId="77777777" w:rsidR="001813DF" w:rsidRDefault="001813DF" w:rsidP="00A00D15"/>
    <w:p w14:paraId="7416F6B3" w14:textId="77777777" w:rsidR="001813DF" w:rsidRDefault="001813DF" w:rsidP="00A00D15"/>
    <w:p w14:paraId="03738DFB" w14:textId="77777777" w:rsidR="001813DF" w:rsidRDefault="001813DF" w:rsidP="00A00D15"/>
    <w:p w14:paraId="2BC10E56" w14:textId="77777777" w:rsidR="001813DF" w:rsidRDefault="001813DF" w:rsidP="00A00D15"/>
    <w:p w14:paraId="16B2B437" w14:textId="77777777" w:rsidR="001813DF" w:rsidRDefault="001813DF" w:rsidP="00A00D15"/>
    <w:p w14:paraId="1D25DEFC" w14:textId="77777777" w:rsidR="001813DF" w:rsidRDefault="001813DF" w:rsidP="00A00D15"/>
    <w:p w14:paraId="76F59B16" w14:textId="77777777" w:rsidR="001813DF" w:rsidRDefault="001813DF" w:rsidP="00A00D15"/>
    <w:p w14:paraId="4BEDC001" w14:textId="77777777" w:rsidR="004A301F" w:rsidRDefault="004A301F" w:rsidP="007535D0"/>
    <w:p w14:paraId="39356F69" w14:textId="661EF018" w:rsidR="007535D0" w:rsidRPr="007535D0" w:rsidRDefault="007535D0" w:rsidP="007535D0">
      <w:pPr>
        <w:rPr>
          <w:b/>
          <w:bCs/>
          <w:sz w:val="44"/>
          <w:szCs w:val="44"/>
        </w:rPr>
      </w:pPr>
      <w:r w:rsidRPr="007535D0">
        <w:rPr>
          <w:b/>
          <w:bCs/>
          <w:sz w:val="44"/>
          <w:szCs w:val="44"/>
        </w:rPr>
        <w:lastRenderedPageBreak/>
        <w:t>5. Development setup</w:t>
      </w:r>
    </w:p>
    <w:p w14:paraId="51FFDE1E" w14:textId="6D03B52E" w:rsidR="007535D0" w:rsidRDefault="007535D0" w:rsidP="007535D0">
      <w:pPr>
        <w:rPr>
          <w:b/>
          <w:bCs/>
          <w:sz w:val="32"/>
          <w:szCs w:val="32"/>
        </w:rPr>
      </w:pPr>
      <w:r w:rsidRPr="007535D0">
        <w:rPr>
          <w:b/>
          <w:bCs/>
          <w:sz w:val="32"/>
          <w:szCs w:val="32"/>
        </w:rPr>
        <w:t>5.1 Full stack with Docker Compose</w:t>
      </w:r>
      <w:r w:rsidR="007F3669">
        <w:rPr>
          <w:b/>
          <w:bCs/>
          <w:sz w:val="32"/>
          <w:szCs w:val="32"/>
        </w:rPr>
        <w:t>:</w:t>
      </w:r>
    </w:p>
    <w:p w14:paraId="4236B180" w14:textId="0B2E4417" w:rsidR="007F3669" w:rsidRDefault="00453BE4" w:rsidP="007535D0">
      <w:pPr>
        <w:rPr>
          <w:b/>
          <w:bCs/>
          <w:sz w:val="32"/>
          <w:szCs w:val="32"/>
        </w:rPr>
      </w:pPr>
      <w:r>
        <w:rPr>
          <w:b/>
          <w:bCs/>
          <w:noProof/>
          <w:sz w:val="32"/>
          <w:szCs w:val="32"/>
        </w:rPr>
        <w:drawing>
          <wp:inline distT="0" distB="0" distL="0" distR="0" wp14:anchorId="44908618" wp14:editId="2DF0D529">
            <wp:extent cx="6305550" cy="3136900"/>
            <wp:effectExtent l="0" t="0" r="0" b="6350"/>
            <wp:docPr id="882450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5550" cy="3136900"/>
                    </a:xfrm>
                    <a:prstGeom prst="rect">
                      <a:avLst/>
                    </a:prstGeom>
                    <a:noFill/>
                    <a:ln>
                      <a:noFill/>
                    </a:ln>
                  </pic:spPr>
                </pic:pic>
              </a:graphicData>
            </a:graphic>
          </wp:inline>
        </w:drawing>
      </w:r>
    </w:p>
    <w:p w14:paraId="665E18A7" w14:textId="5CF9169E" w:rsidR="00333397" w:rsidRDefault="00333397" w:rsidP="00333397">
      <w:pPr>
        <w:rPr>
          <w:b/>
          <w:bCs/>
          <w:sz w:val="32"/>
          <w:szCs w:val="32"/>
        </w:rPr>
      </w:pPr>
      <w:r w:rsidRPr="00333397">
        <w:rPr>
          <w:b/>
          <w:bCs/>
          <w:sz w:val="32"/>
          <w:szCs w:val="32"/>
        </w:rPr>
        <w:t>5.2 Environment matrix (Compose)</w:t>
      </w:r>
      <w:r>
        <w:rPr>
          <w:b/>
          <w:bCs/>
          <w:sz w:val="32"/>
          <w:szCs w:val="32"/>
        </w:rPr>
        <w:t>:</w:t>
      </w:r>
    </w:p>
    <w:tbl>
      <w:tblPr>
        <w:tblStyle w:val="TableGrid"/>
        <w:tblW w:w="0" w:type="auto"/>
        <w:tblLook w:val="04A0" w:firstRow="1" w:lastRow="0" w:firstColumn="1" w:lastColumn="0" w:noHBand="0" w:noVBand="1"/>
      </w:tblPr>
      <w:tblGrid>
        <w:gridCol w:w="2481"/>
        <w:gridCol w:w="2481"/>
        <w:gridCol w:w="2482"/>
        <w:gridCol w:w="2482"/>
      </w:tblGrid>
      <w:tr w:rsidR="003C7C3B" w14:paraId="3DF1F0B8" w14:textId="77777777" w:rsidTr="003C7C3B">
        <w:tc>
          <w:tcPr>
            <w:tcW w:w="2481" w:type="dxa"/>
          </w:tcPr>
          <w:p w14:paraId="48D48E4B" w14:textId="36E3B395" w:rsidR="003C7C3B" w:rsidRPr="0016017E" w:rsidRDefault="009A2D08" w:rsidP="0016017E">
            <w:pPr>
              <w:spacing w:before="0"/>
              <w:rPr>
                <w:b/>
                <w:bCs/>
                <w:sz w:val="22"/>
              </w:rPr>
            </w:pPr>
            <w:r w:rsidRPr="0016017E">
              <w:rPr>
                <w:b/>
                <w:bCs/>
                <w:sz w:val="22"/>
              </w:rPr>
              <w:t>Environment</w:t>
            </w:r>
          </w:p>
        </w:tc>
        <w:tc>
          <w:tcPr>
            <w:tcW w:w="2481" w:type="dxa"/>
          </w:tcPr>
          <w:p w14:paraId="1D63BA46" w14:textId="7A4E4E2B" w:rsidR="003C7C3B" w:rsidRPr="0016017E" w:rsidRDefault="009A2D08" w:rsidP="0016017E">
            <w:pPr>
              <w:spacing w:before="0"/>
              <w:rPr>
                <w:b/>
                <w:bCs/>
                <w:sz w:val="22"/>
              </w:rPr>
            </w:pPr>
            <w:r w:rsidRPr="0016017E">
              <w:rPr>
                <w:b/>
                <w:bCs/>
                <w:sz w:val="22"/>
              </w:rPr>
              <w:t>UI port</w:t>
            </w:r>
          </w:p>
        </w:tc>
        <w:tc>
          <w:tcPr>
            <w:tcW w:w="2482" w:type="dxa"/>
          </w:tcPr>
          <w:p w14:paraId="15EDDFE8" w14:textId="4A3E22D0" w:rsidR="003C7C3B" w:rsidRPr="0016017E" w:rsidRDefault="009A2D08" w:rsidP="0016017E">
            <w:pPr>
              <w:spacing w:before="0"/>
              <w:rPr>
                <w:b/>
                <w:bCs/>
                <w:sz w:val="22"/>
              </w:rPr>
            </w:pPr>
            <w:r w:rsidRPr="0016017E">
              <w:rPr>
                <w:b/>
                <w:bCs/>
                <w:sz w:val="22"/>
              </w:rPr>
              <w:t xml:space="preserve">Mongo host port </w:t>
            </w:r>
          </w:p>
        </w:tc>
        <w:tc>
          <w:tcPr>
            <w:tcW w:w="2482" w:type="dxa"/>
          </w:tcPr>
          <w:p w14:paraId="61B37DE7" w14:textId="214F8828" w:rsidR="003C7C3B" w:rsidRPr="0016017E" w:rsidRDefault="000E38EC" w:rsidP="0016017E">
            <w:pPr>
              <w:spacing w:before="0"/>
              <w:rPr>
                <w:b/>
                <w:bCs/>
                <w:sz w:val="22"/>
              </w:rPr>
            </w:pPr>
            <w:r w:rsidRPr="0016017E">
              <w:rPr>
                <w:b/>
                <w:bCs/>
                <w:sz w:val="22"/>
              </w:rPr>
              <w:t>Compose project name</w:t>
            </w:r>
          </w:p>
        </w:tc>
      </w:tr>
      <w:tr w:rsidR="003C7C3B" w14:paraId="1A492BAE" w14:textId="77777777" w:rsidTr="003C7C3B">
        <w:tc>
          <w:tcPr>
            <w:tcW w:w="2481" w:type="dxa"/>
          </w:tcPr>
          <w:p w14:paraId="05AC889B" w14:textId="78B173CA" w:rsidR="003C7C3B" w:rsidRPr="0016017E" w:rsidRDefault="00025314" w:rsidP="0016017E">
            <w:pPr>
              <w:spacing w:before="0"/>
              <w:rPr>
                <w:sz w:val="24"/>
                <w:szCs w:val="24"/>
              </w:rPr>
            </w:pPr>
            <w:r w:rsidRPr="0016017E">
              <w:rPr>
                <w:sz w:val="24"/>
                <w:szCs w:val="24"/>
              </w:rPr>
              <w:t>development</w:t>
            </w:r>
          </w:p>
        </w:tc>
        <w:tc>
          <w:tcPr>
            <w:tcW w:w="2481" w:type="dxa"/>
          </w:tcPr>
          <w:p w14:paraId="470159E8" w14:textId="3E06F031" w:rsidR="003C7C3B" w:rsidRPr="0016017E" w:rsidRDefault="00A754E3" w:rsidP="0016017E">
            <w:pPr>
              <w:spacing w:before="0"/>
              <w:rPr>
                <w:sz w:val="24"/>
                <w:szCs w:val="24"/>
              </w:rPr>
            </w:pPr>
            <w:r w:rsidRPr="0016017E">
              <w:rPr>
                <w:sz w:val="24"/>
                <w:szCs w:val="24"/>
              </w:rPr>
              <w:t>8080</w:t>
            </w:r>
          </w:p>
        </w:tc>
        <w:tc>
          <w:tcPr>
            <w:tcW w:w="2482" w:type="dxa"/>
          </w:tcPr>
          <w:p w14:paraId="19E2EA95" w14:textId="02357C1E" w:rsidR="003C7C3B" w:rsidRPr="0016017E" w:rsidRDefault="0082202D" w:rsidP="0016017E">
            <w:pPr>
              <w:spacing w:before="0"/>
              <w:rPr>
                <w:sz w:val="24"/>
                <w:szCs w:val="24"/>
              </w:rPr>
            </w:pPr>
            <w:r w:rsidRPr="0016017E">
              <w:rPr>
                <w:sz w:val="24"/>
                <w:szCs w:val="24"/>
              </w:rPr>
              <w:t>27021</w:t>
            </w:r>
          </w:p>
        </w:tc>
        <w:tc>
          <w:tcPr>
            <w:tcW w:w="2482" w:type="dxa"/>
          </w:tcPr>
          <w:p w14:paraId="314E0CAE" w14:textId="32E60B40" w:rsidR="003C7C3B" w:rsidRPr="0016017E" w:rsidRDefault="00751A8E" w:rsidP="0016017E">
            <w:pPr>
              <w:spacing w:before="0"/>
              <w:rPr>
                <w:sz w:val="24"/>
                <w:szCs w:val="24"/>
              </w:rPr>
            </w:pPr>
            <w:r w:rsidRPr="0016017E">
              <w:rPr>
                <w:sz w:val="24"/>
                <w:szCs w:val="24"/>
              </w:rPr>
              <w:t>cst-development</w:t>
            </w:r>
          </w:p>
        </w:tc>
      </w:tr>
      <w:tr w:rsidR="003C7C3B" w14:paraId="1C19AEB8" w14:textId="77777777" w:rsidTr="003C7C3B">
        <w:tc>
          <w:tcPr>
            <w:tcW w:w="2481" w:type="dxa"/>
          </w:tcPr>
          <w:p w14:paraId="041D7C18" w14:textId="047F2B0E" w:rsidR="003C7C3B" w:rsidRPr="0016017E" w:rsidRDefault="00025314" w:rsidP="0016017E">
            <w:pPr>
              <w:spacing w:before="0"/>
              <w:rPr>
                <w:sz w:val="24"/>
                <w:szCs w:val="24"/>
              </w:rPr>
            </w:pPr>
            <w:r w:rsidRPr="0016017E">
              <w:rPr>
                <w:sz w:val="24"/>
                <w:szCs w:val="24"/>
              </w:rPr>
              <w:t>testing</w:t>
            </w:r>
          </w:p>
        </w:tc>
        <w:tc>
          <w:tcPr>
            <w:tcW w:w="2481" w:type="dxa"/>
          </w:tcPr>
          <w:p w14:paraId="7A2E5BF0" w14:textId="1F5C16AE" w:rsidR="003C7C3B" w:rsidRPr="0016017E" w:rsidRDefault="00A754E3" w:rsidP="0016017E">
            <w:pPr>
              <w:spacing w:before="0"/>
              <w:rPr>
                <w:sz w:val="24"/>
                <w:szCs w:val="24"/>
              </w:rPr>
            </w:pPr>
            <w:r w:rsidRPr="0016017E">
              <w:rPr>
                <w:sz w:val="24"/>
                <w:szCs w:val="24"/>
              </w:rPr>
              <w:t>8081</w:t>
            </w:r>
          </w:p>
        </w:tc>
        <w:tc>
          <w:tcPr>
            <w:tcW w:w="2482" w:type="dxa"/>
          </w:tcPr>
          <w:p w14:paraId="5F8A015E" w14:textId="135A19FE" w:rsidR="003C7C3B" w:rsidRPr="0016017E" w:rsidRDefault="0082202D" w:rsidP="0016017E">
            <w:pPr>
              <w:spacing w:before="0"/>
              <w:rPr>
                <w:sz w:val="24"/>
                <w:szCs w:val="24"/>
              </w:rPr>
            </w:pPr>
            <w:r w:rsidRPr="0016017E">
              <w:rPr>
                <w:sz w:val="24"/>
                <w:szCs w:val="24"/>
              </w:rPr>
              <w:t>27018</w:t>
            </w:r>
          </w:p>
        </w:tc>
        <w:tc>
          <w:tcPr>
            <w:tcW w:w="2482" w:type="dxa"/>
          </w:tcPr>
          <w:p w14:paraId="4C6364AA" w14:textId="1BEFEB8A" w:rsidR="003C7C3B" w:rsidRPr="0016017E" w:rsidRDefault="00751A8E" w:rsidP="0016017E">
            <w:pPr>
              <w:spacing w:before="0"/>
              <w:rPr>
                <w:sz w:val="24"/>
                <w:szCs w:val="24"/>
              </w:rPr>
            </w:pPr>
            <w:r w:rsidRPr="0016017E">
              <w:rPr>
                <w:sz w:val="24"/>
                <w:szCs w:val="24"/>
              </w:rPr>
              <w:t>cst-testing</w:t>
            </w:r>
          </w:p>
        </w:tc>
      </w:tr>
      <w:tr w:rsidR="003C7C3B" w14:paraId="59214DE9" w14:textId="77777777" w:rsidTr="003C7C3B">
        <w:tc>
          <w:tcPr>
            <w:tcW w:w="2481" w:type="dxa"/>
          </w:tcPr>
          <w:p w14:paraId="20507DF8" w14:textId="394AAF48" w:rsidR="003C7C3B" w:rsidRPr="0016017E" w:rsidRDefault="00025314" w:rsidP="0016017E">
            <w:pPr>
              <w:spacing w:before="0"/>
              <w:rPr>
                <w:sz w:val="24"/>
                <w:szCs w:val="24"/>
              </w:rPr>
            </w:pPr>
            <w:r w:rsidRPr="0016017E">
              <w:rPr>
                <w:sz w:val="24"/>
                <w:szCs w:val="24"/>
              </w:rPr>
              <w:t>staging</w:t>
            </w:r>
          </w:p>
        </w:tc>
        <w:tc>
          <w:tcPr>
            <w:tcW w:w="2481" w:type="dxa"/>
          </w:tcPr>
          <w:p w14:paraId="4AFD649E" w14:textId="4B8DB0BA" w:rsidR="003C7C3B" w:rsidRPr="0016017E" w:rsidRDefault="00A754E3" w:rsidP="0016017E">
            <w:pPr>
              <w:spacing w:before="0"/>
              <w:rPr>
                <w:sz w:val="24"/>
                <w:szCs w:val="24"/>
              </w:rPr>
            </w:pPr>
            <w:r w:rsidRPr="0016017E">
              <w:rPr>
                <w:sz w:val="24"/>
                <w:szCs w:val="24"/>
              </w:rPr>
              <w:t>8090</w:t>
            </w:r>
          </w:p>
        </w:tc>
        <w:tc>
          <w:tcPr>
            <w:tcW w:w="2482" w:type="dxa"/>
          </w:tcPr>
          <w:p w14:paraId="7609CCD9" w14:textId="3391F7F0" w:rsidR="003C7C3B" w:rsidRPr="0016017E" w:rsidRDefault="0082202D" w:rsidP="0016017E">
            <w:pPr>
              <w:spacing w:before="0"/>
              <w:rPr>
                <w:sz w:val="24"/>
                <w:szCs w:val="24"/>
              </w:rPr>
            </w:pPr>
            <w:r w:rsidRPr="0016017E">
              <w:rPr>
                <w:sz w:val="24"/>
                <w:szCs w:val="24"/>
              </w:rPr>
              <w:t>27019</w:t>
            </w:r>
          </w:p>
        </w:tc>
        <w:tc>
          <w:tcPr>
            <w:tcW w:w="2482" w:type="dxa"/>
          </w:tcPr>
          <w:p w14:paraId="71049DA9" w14:textId="0E3FF830" w:rsidR="003C7C3B" w:rsidRPr="0016017E" w:rsidRDefault="00751A8E" w:rsidP="0016017E">
            <w:pPr>
              <w:spacing w:before="0"/>
              <w:rPr>
                <w:sz w:val="24"/>
                <w:szCs w:val="24"/>
              </w:rPr>
            </w:pPr>
            <w:r w:rsidRPr="0016017E">
              <w:rPr>
                <w:sz w:val="24"/>
                <w:szCs w:val="24"/>
              </w:rPr>
              <w:t>cst-staging</w:t>
            </w:r>
          </w:p>
        </w:tc>
      </w:tr>
      <w:tr w:rsidR="003C7C3B" w14:paraId="1F1F7C24" w14:textId="77777777" w:rsidTr="003C7C3B">
        <w:tc>
          <w:tcPr>
            <w:tcW w:w="2481" w:type="dxa"/>
          </w:tcPr>
          <w:p w14:paraId="6DB6C4AD" w14:textId="2147DDB1" w:rsidR="003C7C3B" w:rsidRPr="0016017E" w:rsidRDefault="00025314" w:rsidP="0016017E">
            <w:pPr>
              <w:spacing w:before="0"/>
              <w:rPr>
                <w:sz w:val="24"/>
                <w:szCs w:val="24"/>
              </w:rPr>
            </w:pPr>
            <w:r w:rsidRPr="0016017E">
              <w:rPr>
                <w:sz w:val="24"/>
                <w:szCs w:val="24"/>
              </w:rPr>
              <w:t>production</w:t>
            </w:r>
          </w:p>
        </w:tc>
        <w:tc>
          <w:tcPr>
            <w:tcW w:w="2481" w:type="dxa"/>
          </w:tcPr>
          <w:p w14:paraId="17A4034E" w14:textId="2D760C01" w:rsidR="003C7C3B" w:rsidRPr="0016017E" w:rsidRDefault="00A754E3" w:rsidP="0016017E">
            <w:pPr>
              <w:spacing w:before="0"/>
              <w:rPr>
                <w:sz w:val="24"/>
                <w:szCs w:val="24"/>
              </w:rPr>
            </w:pPr>
            <w:r w:rsidRPr="0016017E">
              <w:rPr>
                <w:sz w:val="24"/>
                <w:szCs w:val="24"/>
              </w:rPr>
              <w:t>8082</w:t>
            </w:r>
          </w:p>
        </w:tc>
        <w:tc>
          <w:tcPr>
            <w:tcW w:w="2482" w:type="dxa"/>
          </w:tcPr>
          <w:p w14:paraId="0A1F94E4" w14:textId="2026618D" w:rsidR="003C7C3B" w:rsidRPr="0016017E" w:rsidRDefault="0082202D" w:rsidP="0016017E">
            <w:pPr>
              <w:spacing w:before="0"/>
              <w:rPr>
                <w:sz w:val="24"/>
                <w:szCs w:val="24"/>
              </w:rPr>
            </w:pPr>
            <w:r w:rsidRPr="0016017E">
              <w:rPr>
                <w:sz w:val="24"/>
                <w:szCs w:val="24"/>
              </w:rPr>
              <w:t>27020</w:t>
            </w:r>
          </w:p>
        </w:tc>
        <w:tc>
          <w:tcPr>
            <w:tcW w:w="2482" w:type="dxa"/>
          </w:tcPr>
          <w:p w14:paraId="789FA23A" w14:textId="16212F2E" w:rsidR="003C7C3B" w:rsidRPr="0016017E" w:rsidRDefault="005B79A4" w:rsidP="0016017E">
            <w:pPr>
              <w:spacing w:before="0"/>
              <w:rPr>
                <w:sz w:val="24"/>
                <w:szCs w:val="24"/>
              </w:rPr>
            </w:pPr>
            <w:r w:rsidRPr="0016017E">
              <w:rPr>
                <w:sz w:val="24"/>
                <w:szCs w:val="24"/>
              </w:rPr>
              <w:t>cst-production</w:t>
            </w:r>
          </w:p>
        </w:tc>
      </w:tr>
    </w:tbl>
    <w:p w14:paraId="2D2D1EE6" w14:textId="5B4E78D5" w:rsidR="00640CDA" w:rsidRDefault="00640CDA" w:rsidP="00202513">
      <w:r w:rsidRPr="00640CDA">
        <w:t>Each environment uses different Mongo database names (MONGO_DB_* in the env</w:t>
      </w:r>
      <w:r>
        <w:t xml:space="preserve"> </w:t>
      </w:r>
      <w:r w:rsidRPr="00640CDA">
        <w:t>file), different JWT_SECRET, and different image tag suffixes.</w:t>
      </w:r>
    </w:p>
    <w:p w14:paraId="4A85C3E2" w14:textId="42B51A2A" w:rsidR="00202513" w:rsidRPr="00202513" w:rsidRDefault="00202513" w:rsidP="00202513">
      <w:pPr>
        <w:rPr>
          <w:b/>
          <w:bCs/>
          <w:sz w:val="32"/>
          <w:szCs w:val="32"/>
        </w:rPr>
      </w:pPr>
      <w:r w:rsidRPr="00202513">
        <w:rPr>
          <w:b/>
          <w:bCs/>
          <w:sz w:val="32"/>
          <w:szCs w:val="32"/>
        </w:rPr>
        <w:t>5.3 MongoDB Compass</w:t>
      </w:r>
      <w:r w:rsidR="0016017E">
        <w:rPr>
          <w:b/>
          <w:bCs/>
          <w:sz w:val="32"/>
          <w:szCs w:val="32"/>
        </w:rPr>
        <w:t>:</w:t>
      </w:r>
    </w:p>
    <w:p w14:paraId="08B893F7" w14:textId="77777777" w:rsidR="00202513" w:rsidRPr="00202513" w:rsidRDefault="00202513" w:rsidP="00202513">
      <w:r w:rsidRPr="00202513">
        <w:t>Connect to the host port for the stack you started, e.g.:</w:t>
      </w:r>
    </w:p>
    <w:p w14:paraId="2C111C8F" w14:textId="77777777" w:rsidR="00202513" w:rsidRPr="00202513" w:rsidRDefault="00202513" w:rsidP="0016017E">
      <w:pPr>
        <w:numPr>
          <w:ilvl w:val="0"/>
          <w:numId w:val="24"/>
        </w:numPr>
      </w:pPr>
      <w:r w:rsidRPr="00202513">
        <w:t>Development: mongodb://127.0.0.1:27021</w:t>
      </w:r>
    </w:p>
    <w:p w14:paraId="27816BC6" w14:textId="77777777" w:rsidR="00202513" w:rsidRPr="00202513" w:rsidRDefault="00202513" w:rsidP="00202513">
      <w:r w:rsidRPr="00202513">
        <w:t>Data is split across databases, for example in dev:</w:t>
      </w:r>
    </w:p>
    <w:p w14:paraId="2B104BE5" w14:textId="77777777" w:rsidR="00202513" w:rsidRPr="00202513" w:rsidRDefault="00202513" w:rsidP="0016017E">
      <w:pPr>
        <w:numPr>
          <w:ilvl w:val="0"/>
          <w:numId w:val="25"/>
        </w:numPr>
      </w:pPr>
      <w:r w:rsidRPr="00202513">
        <w:t>cst_auth_dev → users</w:t>
      </w:r>
    </w:p>
    <w:p w14:paraId="2B3C562D" w14:textId="77777777" w:rsidR="00202513" w:rsidRPr="00202513" w:rsidRDefault="00202513" w:rsidP="0016017E">
      <w:pPr>
        <w:numPr>
          <w:ilvl w:val="0"/>
          <w:numId w:val="25"/>
        </w:numPr>
      </w:pPr>
      <w:r w:rsidRPr="00202513">
        <w:t>cst_ticket_dev → tickets</w:t>
      </w:r>
    </w:p>
    <w:p w14:paraId="44C2C8D9" w14:textId="77777777" w:rsidR="00202513" w:rsidRPr="00202513" w:rsidRDefault="00202513" w:rsidP="0016017E">
      <w:pPr>
        <w:numPr>
          <w:ilvl w:val="0"/>
          <w:numId w:val="25"/>
        </w:numPr>
      </w:pPr>
      <w:r w:rsidRPr="00202513">
        <w:t>cst_notify_dev → notifications</w:t>
      </w:r>
    </w:p>
    <w:p w14:paraId="61B528C5" w14:textId="77777777" w:rsidR="00202513" w:rsidRPr="00640CDA" w:rsidRDefault="00202513" w:rsidP="00640CDA"/>
    <w:p w14:paraId="700323B8" w14:textId="0B756190" w:rsidR="006A601D" w:rsidRDefault="006A601D" w:rsidP="006A601D">
      <w:pPr>
        <w:rPr>
          <w:b/>
          <w:bCs/>
          <w:sz w:val="44"/>
          <w:szCs w:val="44"/>
        </w:rPr>
      </w:pPr>
      <w:r w:rsidRPr="006A601D">
        <w:rPr>
          <w:b/>
          <w:bCs/>
          <w:sz w:val="44"/>
          <w:szCs w:val="44"/>
        </w:rPr>
        <w:lastRenderedPageBreak/>
        <w:t>6. Building container images manually</w:t>
      </w:r>
    </w:p>
    <w:p w14:paraId="18CC53C9" w14:textId="77777777" w:rsidR="00727056" w:rsidRPr="00941B04" w:rsidRDefault="00727056" w:rsidP="006A601D">
      <w:pPr>
        <w:rPr>
          <w:b/>
          <w:bCs/>
          <w:sz w:val="28"/>
          <w:szCs w:val="28"/>
        </w:rPr>
      </w:pPr>
    </w:p>
    <w:p w14:paraId="3CE758EC" w14:textId="24380D21" w:rsidR="006A601D" w:rsidRPr="00727056" w:rsidRDefault="00091DA9" w:rsidP="00091DA9">
      <w:pPr>
        <w:rPr>
          <w:sz w:val="32"/>
          <w:szCs w:val="32"/>
        </w:rPr>
      </w:pPr>
      <w:r w:rsidRPr="00727056">
        <w:rPr>
          <w:sz w:val="32"/>
          <w:szCs w:val="32"/>
        </w:rPr>
        <w:t>Images use multi-stage builds for smaller production images.</w:t>
      </w:r>
    </w:p>
    <w:p w14:paraId="7FB0E1D3" w14:textId="6E69F3F2" w:rsidR="00453BE4" w:rsidRDefault="007A248D" w:rsidP="007535D0">
      <w:pPr>
        <w:rPr>
          <w:b/>
          <w:bCs/>
          <w:sz w:val="32"/>
          <w:szCs w:val="32"/>
        </w:rPr>
      </w:pPr>
      <w:r>
        <w:rPr>
          <w:b/>
          <w:bCs/>
          <w:noProof/>
          <w:sz w:val="32"/>
          <w:szCs w:val="32"/>
        </w:rPr>
        <w:drawing>
          <wp:inline distT="0" distB="0" distL="0" distR="0" wp14:anchorId="1A975999" wp14:editId="652E9B62">
            <wp:extent cx="6299200" cy="476250"/>
            <wp:effectExtent l="0" t="0" r="6350" b="0"/>
            <wp:docPr id="1807847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99200" cy="476250"/>
                    </a:xfrm>
                    <a:prstGeom prst="rect">
                      <a:avLst/>
                    </a:prstGeom>
                    <a:noFill/>
                    <a:ln>
                      <a:noFill/>
                    </a:ln>
                  </pic:spPr>
                </pic:pic>
              </a:graphicData>
            </a:graphic>
          </wp:inline>
        </w:drawing>
      </w:r>
    </w:p>
    <w:p w14:paraId="000544D7" w14:textId="77777777" w:rsidR="007A248D" w:rsidRDefault="007A248D" w:rsidP="007535D0">
      <w:pPr>
        <w:rPr>
          <w:b/>
          <w:bCs/>
          <w:sz w:val="32"/>
          <w:szCs w:val="32"/>
        </w:rPr>
      </w:pPr>
    </w:p>
    <w:p w14:paraId="2CDF5FA8" w14:textId="77777777" w:rsidR="00A80D06" w:rsidRPr="00A80D06" w:rsidRDefault="00A80D06" w:rsidP="00A80D06">
      <w:pPr>
        <w:rPr>
          <w:b/>
          <w:bCs/>
          <w:sz w:val="32"/>
          <w:szCs w:val="32"/>
        </w:rPr>
      </w:pPr>
      <w:r w:rsidRPr="00A80D06">
        <w:rPr>
          <w:b/>
          <w:bCs/>
          <w:sz w:val="32"/>
          <w:szCs w:val="32"/>
        </w:rPr>
        <w:t>Produces tags such as:</w:t>
      </w:r>
    </w:p>
    <w:p w14:paraId="10657B30" w14:textId="77777777" w:rsidR="00A80D06" w:rsidRPr="00727056" w:rsidRDefault="00A80D06" w:rsidP="00727056">
      <w:pPr>
        <w:numPr>
          <w:ilvl w:val="0"/>
          <w:numId w:val="27"/>
        </w:numPr>
        <w:rPr>
          <w:sz w:val="32"/>
          <w:szCs w:val="32"/>
        </w:rPr>
      </w:pPr>
      <w:r w:rsidRPr="00727056">
        <w:rPr>
          <w:sz w:val="32"/>
          <w:szCs w:val="32"/>
        </w:rPr>
        <w:t>cst-auth-</w:t>
      </w:r>
      <w:proofErr w:type="gramStart"/>
      <w:r w:rsidRPr="00727056">
        <w:rPr>
          <w:sz w:val="32"/>
          <w:szCs w:val="32"/>
        </w:rPr>
        <w:t>service:latest</w:t>
      </w:r>
      <w:proofErr w:type="gramEnd"/>
    </w:p>
    <w:p w14:paraId="20339B09" w14:textId="77777777" w:rsidR="00A80D06" w:rsidRPr="00727056" w:rsidRDefault="00A80D06" w:rsidP="00727056">
      <w:pPr>
        <w:numPr>
          <w:ilvl w:val="0"/>
          <w:numId w:val="27"/>
        </w:numPr>
        <w:rPr>
          <w:sz w:val="32"/>
          <w:szCs w:val="32"/>
        </w:rPr>
      </w:pPr>
      <w:r w:rsidRPr="00727056">
        <w:rPr>
          <w:sz w:val="32"/>
          <w:szCs w:val="32"/>
        </w:rPr>
        <w:t>cst-ticket-</w:t>
      </w:r>
      <w:proofErr w:type="gramStart"/>
      <w:r w:rsidRPr="00727056">
        <w:rPr>
          <w:sz w:val="32"/>
          <w:szCs w:val="32"/>
        </w:rPr>
        <w:t>service:latest</w:t>
      </w:r>
      <w:proofErr w:type="gramEnd"/>
    </w:p>
    <w:p w14:paraId="76CF5D64" w14:textId="77777777" w:rsidR="00A80D06" w:rsidRPr="00727056" w:rsidRDefault="00A80D06" w:rsidP="00727056">
      <w:pPr>
        <w:numPr>
          <w:ilvl w:val="0"/>
          <w:numId w:val="27"/>
        </w:numPr>
        <w:rPr>
          <w:sz w:val="32"/>
          <w:szCs w:val="32"/>
        </w:rPr>
      </w:pPr>
      <w:r w:rsidRPr="00727056">
        <w:rPr>
          <w:sz w:val="32"/>
          <w:szCs w:val="32"/>
        </w:rPr>
        <w:t>cst-notification-</w:t>
      </w:r>
      <w:proofErr w:type="gramStart"/>
      <w:r w:rsidRPr="00727056">
        <w:rPr>
          <w:sz w:val="32"/>
          <w:szCs w:val="32"/>
        </w:rPr>
        <w:t>service:latest</w:t>
      </w:r>
      <w:proofErr w:type="gramEnd"/>
    </w:p>
    <w:p w14:paraId="0C3EBD38" w14:textId="77777777" w:rsidR="00A80D06" w:rsidRPr="00727056" w:rsidRDefault="00A80D06" w:rsidP="00727056">
      <w:pPr>
        <w:numPr>
          <w:ilvl w:val="0"/>
          <w:numId w:val="27"/>
        </w:numPr>
        <w:rPr>
          <w:sz w:val="32"/>
          <w:szCs w:val="32"/>
        </w:rPr>
      </w:pPr>
      <w:r w:rsidRPr="00727056">
        <w:rPr>
          <w:sz w:val="32"/>
          <w:szCs w:val="32"/>
        </w:rPr>
        <w:t>cst-support-</w:t>
      </w:r>
      <w:proofErr w:type="gramStart"/>
      <w:r w:rsidRPr="00727056">
        <w:rPr>
          <w:sz w:val="32"/>
          <w:szCs w:val="32"/>
        </w:rPr>
        <w:t>service:latest</w:t>
      </w:r>
      <w:proofErr w:type="gramEnd"/>
    </w:p>
    <w:p w14:paraId="5DEDB26F" w14:textId="77777777" w:rsidR="00A80D06" w:rsidRPr="00727056" w:rsidRDefault="00A80D06" w:rsidP="00727056">
      <w:pPr>
        <w:numPr>
          <w:ilvl w:val="0"/>
          <w:numId w:val="27"/>
        </w:numPr>
        <w:rPr>
          <w:sz w:val="32"/>
          <w:szCs w:val="32"/>
        </w:rPr>
      </w:pPr>
      <w:r w:rsidRPr="00727056">
        <w:rPr>
          <w:sz w:val="32"/>
          <w:szCs w:val="32"/>
        </w:rPr>
        <w:t>cst-</w:t>
      </w:r>
      <w:proofErr w:type="gramStart"/>
      <w:r w:rsidRPr="00727056">
        <w:rPr>
          <w:sz w:val="32"/>
          <w:szCs w:val="32"/>
        </w:rPr>
        <w:t>frontend:latest</w:t>
      </w:r>
      <w:proofErr w:type="gramEnd"/>
    </w:p>
    <w:p w14:paraId="6688DAFA" w14:textId="77777777" w:rsidR="00A80D06" w:rsidRPr="007535D0" w:rsidRDefault="00A80D06" w:rsidP="007535D0">
      <w:pPr>
        <w:rPr>
          <w:b/>
          <w:bCs/>
          <w:sz w:val="32"/>
          <w:szCs w:val="32"/>
        </w:rPr>
      </w:pPr>
    </w:p>
    <w:p w14:paraId="2B97CDCF" w14:textId="77777777" w:rsidR="00F41988" w:rsidRDefault="00F41988" w:rsidP="007535D0"/>
    <w:p w14:paraId="4204D45A" w14:textId="77777777" w:rsidR="00101BB9" w:rsidRDefault="00101BB9" w:rsidP="007535D0"/>
    <w:p w14:paraId="7A3E67B3" w14:textId="3956BFB0" w:rsidR="005665CA" w:rsidRPr="007535D0" w:rsidRDefault="005665CA" w:rsidP="007535D0"/>
    <w:p w14:paraId="5F060AEF" w14:textId="77777777" w:rsidR="007535D0" w:rsidRDefault="007535D0" w:rsidP="00A00D15"/>
    <w:p w14:paraId="154BDAC4" w14:textId="77777777" w:rsidR="00727056" w:rsidRDefault="00727056" w:rsidP="00A00D15"/>
    <w:p w14:paraId="188FC262" w14:textId="77777777" w:rsidR="00727056" w:rsidRDefault="00727056" w:rsidP="00A00D15"/>
    <w:p w14:paraId="2F830648" w14:textId="77777777" w:rsidR="00727056" w:rsidRDefault="00727056" w:rsidP="00A00D15"/>
    <w:p w14:paraId="7654CBCF" w14:textId="77777777" w:rsidR="00727056" w:rsidRDefault="00727056" w:rsidP="00A00D15"/>
    <w:p w14:paraId="78730A5F" w14:textId="77777777" w:rsidR="00727056" w:rsidRDefault="00727056" w:rsidP="00A00D15"/>
    <w:p w14:paraId="74709265" w14:textId="77777777" w:rsidR="00727056" w:rsidRDefault="00727056" w:rsidP="00A00D15"/>
    <w:p w14:paraId="17FC1ACD" w14:textId="77777777" w:rsidR="00727056" w:rsidRDefault="00727056" w:rsidP="00A00D15"/>
    <w:p w14:paraId="6066CAF9" w14:textId="77777777" w:rsidR="00941B04" w:rsidRDefault="00941B04" w:rsidP="00A00D15"/>
    <w:p w14:paraId="37F3F653" w14:textId="77777777" w:rsidR="00941B04" w:rsidRDefault="00941B04" w:rsidP="00A00D15"/>
    <w:p w14:paraId="5D66945F" w14:textId="7C1789C2" w:rsidR="008672A3" w:rsidRDefault="008672A3" w:rsidP="008672A3">
      <w:pPr>
        <w:rPr>
          <w:b/>
          <w:bCs/>
          <w:sz w:val="44"/>
          <w:szCs w:val="44"/>
        </w:rPr>
      </w:pPr>
      <w:r w:rsidRPr="008672A3">
        <w:rPr>
          <w:b/>
          <w:bCs/>
          <w:sz w:val="44"/>
          <w:szCs w:val="44"/>
        </w:rPr>
        <w:lastRenderedPageBreak/>
        <w:t>7. Deploying with Kubernetes (Kind)</w:t>
      </w:r>
    </w:p>
    <w:p w14:paraId="71C6234D" w14:textId="77777777" w:rsidR="006F5769" w:rsidRPr="006F5769" w:rsidRDefault="006F5769" w:rsidP="008672A3">
      <w:pPr>
        <w:rPr>
          <w:b/>
          <w:bCs/>
          <w:sz w:val="20"/>
          <w:szCs w:val="20"/>
        </w:rPr>
      </w:pPr>
    </w:p>
    <w:p w14:paraId="3C8E095F" w14:textId="46434F0D" w:rsidR="00374A9F" w:rsidRDefault="00374A9F" w:rsidP="00374A9F">
      <w:pPr>
        <w:rPr>
          <w:b/>
          <w:bCs/>
          <w:sz w:val="32"/>
          <w:szCs w:val="32"/>
        </w:rPr>
      </w:pPr>
      <w:r w:rsidRPr="00374A9F">
        <w:rPr>
          <w:b/>
          <w:bCs/>
          <w:sz w:val="32"/>
          <w:szCs w:val="32"/>
        </w:rPr>
        <w:t>7.1 Build images</w:t>
      </w:r>
      <w:r>
        <w:rPr>
          <w:b/>
          <w:bCs/>
          <w:sz w:val="32"/>
          <w:szCs w:val="32"/>
        </w:rPr>
        <w:t>:</w:t>
      </w:r>
    </w:p>
    <w:p w14:paraId="6D195E73" w14:textId="14B58F1D" w:rsidR="00374A9F" w:rsidRDefault="00B31E3C" w:rsidP="00374A9F">
      <w:pPr>
        <w:rPr>
          <w:b/>
          <w:bCs/>
          <w:sz w:val="32"/>
          <w:szCs w:val="32"/>
        </w:rPr>
      </w:pPr>
      <w:r>
        <w:rPr>
          <w:b/>
          <w:bCs/>
          <w:noProof/>
          <w:sz w:val="32"/>
          <w:szCs w:val="32"/>
        </w:rPr>
        <w:drawing>
          <wp:inline distT="0" distB="0" distL="0" distR="0" wp14:anchorId="01159574" wp14:editId="71B054E3">
            <wp:extent cx="6305550" cy="419100"/>
            <wp:effectExtent l="0" t="0" r="0" b="0"/>
            <wp:docPr id="916192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05550" cy="419100"/>
                    </a:xfrm>
                    <a:prstGeom prst="rect">
                      <a:avLst/>
                    </a:prstGeom>
                    <a:noFill/>
                    <a:ln>
                      <a:noFill/>
                    </a:ln>
                  </pic:spPr>
                </pic:pic>
              </a:graphicData>
            </a:graphic>
          </wp:inline>
        </w:drawing>
      </w:r>
    </w:p>
    <w:p w14:paraId="78828C9A" w14:textId="77777777" w:rsidR="00B31E3C" w:rsidRPr="000E286E" w:rsidRDefault="00B31E3C" w:rsidP="00374A9F">
      <w:pPr>
        <w:rPr>
          <w:b/>
          <w:bCs/>
          <w:sz w:val="20"/>
          <w:szCs w:val="20"/>
        </w:rPr>
      </w:pPr>
    </w:p>
    <w:p w14:paraId="7CD7C930" w14:textId="352A8646" w:rsidR="00B31E3C" w:rsidRDefault="00B31E3C" w:rsidP="00B31E3C">
      <w:pPr>
        <w:rPr>
          <w:b/>
          <w:bCs/>
          <w:sz w:val="32"/>
          <w:szCs w:val="32"/>
        </w:rPr>
      </w:pPr>
      <w:r w:rsidRPr="00B31E3C">
        <w:rPr>
          <w:b/>
          <w:bCs/>
          <w:sz w:val="32"/>
          <w:szCs w:val="32"/>
        </w:rPr>
        <w:t>7.2 Load into Kind (cluster name cst)</w:t>
      </w:r>
      <w:r>
        <w:rPr>
          <w:b/>
          <w:bCs/>
          <w:sz w:val="32"/>
          <w:szCs w:val="32"/>
        </w:rPr>
        <w:t>:</w:t>
      </w:r>
    </w:p>
    <w:p w14:paraId="069EFBD0" w14:textId="2902496F" w:rsidR="00B31E3C" w:rsidRDefault="00F45F66" w:rsidP="00B31E3C">
      <w:pPr>
        <w:rPr>
          <w:b/>
          <w:bCs/>
          <w:sz w:val="32"/>
          <w:szCs w:val="32"/>
        </w:rPr>
      </w:pPr>
      <w:r>
        <w:rPr>
          <w:b/>
          <w:bCs/>
          <w:noProof/>
          <w:sz w:val="32"/>
          <w:szCs w:val="32"/>
        </w:rPr>
        <w:drawing>
          <wp:inline distT="0" distB="0" distL="0" distR="0" wp14:anchorId="71808FB0" wp14:editId="76BF6E95">
            <wp:extent cx="6305550" cy="825500"/>
            <wp:effectExtent l="0" t="0" r="0" b="0"/>
            <wp:docPr id="1415845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05550" cy="825500"/>
                    </a:xfrm>
                    <a:prstGeom prst="rect">
                      <a:avLst/>
                    </a:prstGeom>
                    <a:noFill/>
                    <a:ln>
                      <a:noFill/>
                    </a:ln>
                  </pic:spPr>
                </pic:pic>
              </a:graphicData>
            </a:graphic>
          </wp:inline>
        </w:drawing>
      </w:r>
    </w:p>
    <w:p w14:paraId="2CA293CC" w14:textId="77777777" w:rsidR="00F45F66" w:rsidRPr="000E286E" w:rsidRDefault="00F45F66" w:rsidP="00B31E3C">
      <w:pPr>
        <w:rPr>
          <w:b/>
          <w:bCs/>
          <w:sz w:val="20"/>
          <w:szCs w:val="20"/>
        </w:rPr>
      </w:pPr>
    </w:p>
    <w:p w14:paraId="47473769" w14:textId="421E7A5C" w:rsidR="00FC35CD" w:rsidRPr="00FC35CD" w:rsidRDefault="00FC35CD" w:rsidP="00FC35CD">
      <w:pPr>
        <w:rPr>
          <w:b/>
          <w:bCs/>
          <w:sz w:val="32"/>
          <w:szCs w:val="32"/>
        </w:rPr>
      </w:pPr>
      <w:r w:rsidRPr="00FC35CD">
        <w:rPr>
          <w:b/>
          <w:bCs/>
          <w:sz w:val="32"/>
          <w:szCs w:val="32"/>
        </w:rPr>
        <w:t>7.3 Apply an overlay</w:t>
      </w:r>
      <w:r w:rsidR="000414FF">
        <w:rPr>
          <w:b/>
          <w:bCs/>
          <w:sz w:val="32"/>
          <w:szCs w:val="32"/>
        </w:rPr>
        <w:t>:</w:t>
      </w:r>
    </w:p>
    <w:p w14:paraId="27FD68DE" w14:textId="1B2DABA4" w:rsidR="00F45F66" w:rsidRPr="00B31E3C" w:rsidRDefault="000414FF" w:rsidP="00B31E3C">
      <w:pPr>
        <w:rPr>
          <w:b/>
          <w:bCs/>
          <w:sz w:val="32"/>
          <w:szCs w:val="32"/>
        </w:rPr>
      </w:pPr>
      <w:r>
        <w:rPr>
          <w:b/>
          <w:bCs/>
          <w:noProof/>
          <w:sz w:val="32"/>
          <w:szCs w:val="32"/>
        </w:rPr>
        <w:drawing>
          <wp:inline distT="0" distB="0" distL="0" distR="0" wp14:anchorId="4C76780F" wp14:editId="2F1386F8">
            <wp:extent cx="6305550" cy="698500"/>
            <wp:effectExtent l="0" t="0" r="0" b="6350"/>
            <wp:docPr id="968767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5550" cy="698500"/>
                    </a:xfrm>
                    <a:prstGeom prst="rect">
                      <a:avLst/>
                    </a:prstGeom>
                    <a:noFill/>
                    <a:ln>
                      <a:noFill/>
                    </a:ln>
                  </pic:spPr>
                </pic:pic>
              </a:graphicData>
            </a:graphic>
          </wp:inline>
        </w:drawing>
      </w:r>
    </w:p>
    <w:p w14:paraId="42BA5951" w14:textId="77777777" w:rsidR="00B31E3C" w:rsidRPr="006F5769" w:rsidRDefault="00B31E3C" w:rsidP="00374A9F">
      <w:pPr>
        <w:rPr>
          <w:b/>
          <w:bCs/>
          <w:sz w:val="20"/>
          <w:szCs w:val="20"/>
        </w:rPr>
      </w:pPr>
    </w:p>
    <w:p w14:paraId="4505B3A2" w14:textId="44055A6E" w:rsidR="00A31FC9" w:rsidRDefault="00A31FC9" w:rsidP="00A31FC9">
      <w:pPr>
        <w:rPr>
          <w:b/>
          <w:bCs/>
          <w:sz w:val="32"/>
          <w:szCs w:val="32"/>
        </w:rPr>
      </w:pPr>
      <w:r w:rsidRPr="00A31FC9">
        <w:rPr>
          <w:b/>
          <w:bCs/>
          <w:sz w:val="32"/>
          <w:szCs w:val="32"/>
        </w:rPr>
        <w:t>7.4 Verify</w:t>
      </w:r>
      <w:r>
        <w:rPr>
          <w:b/>
          <w:bCs/>
          <w:sz w:val="32"/>
          <w:szCs w:val="32"/>
        </w:rPr>
        <w:t>:</w:t>
      </w:r>
    </w:p>
    <w:p w14:paraId="511FB4C1" w14:textId="51EC164C" w:rsidR="00A31FC9" w:rsidRDefault="00A31FC9" w:rsidP="00A31FC9">
      <w:pPr>
        <w:rPr>
          <w:b/>
          <w:bCs/>
          <w:sz w:val="32"/>
          <w:szCs w:val="32"/>
        </w:rPr>
      </w:pPr>
      <w:r>
        <w:rPr>
          <w:b/>
          <w:bCs/>
          <w:noProof/>
          <w:sz w:val="32"/>
          <w:szCs w:val="32"/>
        </w:rPr>
        <w:drawing>
          <wp:inline distT="0" distB="0" distL="0" distR="0" wp14:anchorId="5B254133" wp14:editId="373D9E3B">
            <wp:extent cx="6311900" cy="1511300"/>
            <wp:effectExtent l="0" t="0" r="0" b="0"/>
            <wp:docPr id="8200595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11900" cy="1511300"/>
                    </a:xfrm>
                    <a:prstGeom prst="rect">
                      <a:avLst/>
                    </a:prstGeom>
                    <a:noFill/>
                    <a:ln>
                      <a:noFill/>
                    </a:ln>
                  </pic:spPr>
                </pic:pic>
              </a:graphicData>
            </a:graphic>
          </wp:inline>
        </w:drawing>
      </w:r>
    </w:p>
    <w:p w14:paraId="597722E5" w14:textId="77777777" w:rsidR="00915AED" w:rsidRPr="006F5769" w:rsidRDefault="00915AED" w:rsidP="00915AED">
      <w:pPr>
        <w:rPr>
          <w:b/>
          <w:bCs/>
          <w:sz w:val="20"/>
          <w:szCs w:val="20"/>
        </w:rPr>
      </w:pPr>
    </w:p>
    <w:p w14:paraId="36ACDA1D" w14:textId="3A363AA5" w:rsidR="00915AED" w:rsidRPr="00915AED" w:rsidRDefault="00915AED" w:rsidP="00915AED">
      <w:pPr>
        <w:rPr>
          <w:b/>
          <w:bCs/>
          <w:sz w:val="32"/>
          <w:szCs w:val="32"/>
        </w:rPr>
      </w:pPr>
      <w:r w:rsidRPr="00915AED">
        <w:rPr>
          <w:b/>
          <w:bCs/>
          <w:sz w:val="32"/>
          <w:szCs w:val="32"/>
        </w:rPr>
        <w:t>7.5 Production overlay notes</w:t>
      </w:r>
      <w:r>
        <w:rPr>
          <w:b/>
          <w:bCs/>
          <w:sz w:val="32"/>
          <w:szCs w:val="32"/>
        </w:rPr>
        <w:t>:</w:t>
      </w:r>
    </w:p>
    <w:p w14:paraId="20386846" w14:textId="77777777" w:rsidR="00915AED" w:rsidRPr="00915AED" w:rsidRDefault="00915AED" w:rsidP="00915AED">
      <w:r w:rsidRPr="00915AED">
        <w:t>kubernetes/overlays/production includes an Ingress example (cst-</w:t>
      </w:r>
      <w:proofErr w:type="gramStart"/>
      <w:r w:rsidRPr="00915AED">
        <w:t>production.local</w:t>
      </w:r>
      <w:proofErr w:type="gramEnd"/>
      <w:r w:rsidRPr="00915AED">
        <w:t>.example). Adjust host and ingressClassName / annotations for your cluster’s ingress controller.</w:t>
      </w:r>
    </w:p>
    <w:p w14:paraId="307AB598" w14:textId="77777777" w:rsidR="006F5769" w:rsidRPr="00A31FC9" w:rsidRDefault="006F5769" w:rsidP="00A31FC9">
      <w:pPr>
        <w:rPr>
          <w:b/>
          <w:bCs/>
          <w:sz w:val="32"/>
          <w:szCs w:val="32"/>
        </w:rPr>
      </w:pPr>
    </w:p>
    <w:p w14:paraId="546102B0" w14:textId="77777777" w:rsidR="000E286E" w:rsidRDefault="000E286E" w:rsidP="000E286E">
      <w:pPr>
        <w:rPr>
          <w:b/>
          <w:bCs/>
          <w:sz w:val="44"/>
          <w:szCs w:val="44"/>
        </w:rPr>
      </w:pPr>
      <w:r w:rsidRPr="006F5769">
        <w:rPr>
          <w:b/>
          <w:bCs/>
          <w:sz w:val="44"/>
          <w:szCs w:val="44"/>
        </w:rPr>
        <w:lastRenderedPageBreak/>
        <w:t>8. Testing</w:t>
      </w:r>
    </w:p>
    <w:p w14:paraId="73C49E4E" w14:textId="77777777" w:rsidR="001E3A3D" w:rsidRPr="00DE0A87" w:rsidRDefault="001E3A3D" w:rsidP="000E286E">
      <w:pPr>
        <w:rPr>
          <w:b/>
          <w:bCs/>
          <w:sz w:val="32"/>
          <w:szCs w:val="32"/>
        </w:rPr>
      </w:pPr>
    </w:p>
    <w:p w14:paraId="409FB833" w14:textId="2FC49A77" w:rsidR="00710594" w:rsidRDefault="00710594" w:rsidP="00710594">
      <w:pPr>
        <w:rPr>
          <w:b/>
          <w:bCs/>
          <w:sz w:val="32"/>
          <w:szCs w:val="32"/>
        </w:rPr>
      </w:pPr>
      <w:r w:rsidRPr="00710594">
        <w:rPr>
          <w:b/>
          <w:bCs/>
          <w:sz w:val="32"/>
          <w:szCs w:val="32"/>
        </w:rPr>
        <w:t>8.1 Frontend unit tests (Vitest via Angular)</w:t>
      </w:r>
      <w:r>
        <w:rPr>
          <w:b/>
          <w:bCs/>
          <w:sz w:val="32"/>
          <w:szCs w:val="32"/>
        </w:rPr>
        <w:t>:</w:t>
      </w:r>
    </w:p>
    <w:p w14:paraId="0F580B8F" w14:textId="36A73C5A" w:rsidR="00710594" w:rsidRDefault="007C5CDD" w:rsidP="00710594">
      <w:pPr>
        <w:rPr>
          <w:b/>
          <w:bCs/>
          <w:sz w:val="32"/>
          <w:szCs w:val="32"/>
        </w:rPr>
      </w:pPr>
      <w:r>
        <w:rPr>
          <w:b/>
          <w:bCs/>
          <w:noProof/>
          <w:sz w:val="32"/>
          <w:szCs w:val="32"/>
        </w:rPr>
        <w:drawing>
          <wp:inline distT="0" distB="0" distL="0" distR="0" wp14:anchorId="151CDE86" wp14:editId="60E6931D">
            <wp:extent cx="6299200" cy="463550"/>
            <wp:effectExtent l="0" t="0" r="6350" b="0"/>
            <wp:docPr id="8147812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99200" cy="463550"/>
                    </a:xfrm>
                    <a:prstGeom prst="rect">
                      <a:avLst/>
                    </a:prstGeom>
                    <a:noFill/>
                    <a:ln>
                      <a:noFill/>
                    </a:ln>
                  </pic:spPr>
                </pic:pic>
              </a:graphicData>
            </a:graphic>
          </wp:inline>
        </w:drawing>
      </w:r>
    </w:p>
    <w:p w14:paraId="7F4A87DF" w14:textId="77777777" w:rsidR="007C5CDD" w:rsidRPr="00DE0A87" w:rsidRDefault="007C5CDD" w:rsidP="00710594">
      <w:pPr>
        <w:rPr>
          <w:b/>
          <w:bCs/>
          <w:sz w:val="22"/>
        </w:rPr>
      </w:pPr>
    </w:p>
    <w:p w14:paraId="20A77241" w14:textId="5F1474D0" w:rsidR="002775D7" w:rsidRDefault="002775D7" w:rsidP="002775D7">
      <w:pPr>
        <w:rPr>
          <w:b/>
          <w:bCs/>
          <w:sz w:val="32"/>
          <w:szCs w:val="32"/>
        </w:rPr>
      </w:pPr>
      <w:r w:rsidRPr="002775D7">
        <w:rPr>
          <w:b/>
          <w:bCs/>
          <w:sz w:val="32"/>
          <w:szCs w:val="32"/>
        </w:rPr>
        <w:t>8.2 Smoke checks (Compose)</w:t>
      </w:r>
      <w:r>
        <w:rPr>
          <w:b/>
          <w:bCs/>
          <w:sz w:val="32"/>
          <w:szCs w:val="32"/>
        </w:rPr>
        <w:t>:</w:t>
      </w:r>
    </w:p>
    <w:p w14:paraId="42FC2165" w14:textId="77777777" w:rsidR="00B94345" w:rsidRDefault="00B94345" w:rsidP="00B94345">
      <w:r w:rsidRPr="00B94345">
        <w:t>With a stack up:</w:t>
      </w:r>
    </w:p>
    <w:p w14:paraId="797D2F05" w14:textId="7D0C3641" w:rsidR="00B94345" w:rsidRPr="00B94345" w:rsidRDefault="00A75C52" w:rsidP="00B94345">
      <w:r>
        <w:rPr>
          <w:noProof/>
        </w:rPr>
        <w:drawing>
          <wp:inline distT="0" distB="0" distL="0" distR="0" wp14:anchorId="0B36098A" wp14:editId="45CA8315">
            <wp:extent cx="6305550" cy="469900"/>
            <wp:effectExtent l="0" t="0" r="0" b="6350"/>
            <wp:docPr id="15071761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305550" cy="469900"/>
                    </a:xfrm>
                    <a:prstGeom prst="rect">
                      <a:avLst/>
                    </a:prstGeom>
                    <a:noFill/>
                    <a:ln>
                      <a:noFill/>
                    </a:ln>
                  </pic:spPr>
                </pic:pic>
              </a:graphicData>
            </a:graphic>
          </wp:inline>
        </w:drawing>
      </w:r>
    </w:p>
    <w:p w14:paraId="534E1AC4" w14:textId="77777777" w:rsidR="002775D7" w:rsidRPr="002775D7" w:rsidRDefault="002775D7" w:rsidP="002775D7">
      <w:pPr>
        <w:rPr>
          <w:b/>
          <w:bCs/>
          <w:sz w:val="32"/>
          <w:szCs w:val="32"/>
        </w:rPr>
      </w:pPr>
    </w:p>
    <w:p w14:paraId="0EC97051" w14:textId="77777777" w:rsidR="007C5CDD" w:rsidRPr="00710594" w:rsidRDefault="007C5CDD" w:rsidP="00710594">
      <w:pPr>
        <w:rPr>
          <w:b/>
          <w:bCs/>
          <w:sz w:val="32"/>
          <w:szCs w:val="32"/>
        </w:rPr>
      </w:pPr>
    </w:p>
    <w:p w14:paraId="747CFBE1" w14:textId="77777777" w:rsidR="006F5769" w:rsidRPr="006F5769" w:rsidRDefault="006F5769" w:rsidP="000E286E">
      <w:pPr>
        <w:rPr>
          <w:b/>
          <w:bCs/>
          <w:sz w:val="44"/>
          <w:szCs w:val="44"/>
        </w:rPr>
      </w:pPr>
    </w:p>
    <w:p w14:paraId="16F5A489" w14:textId="77777777" w:rsidR="00A31FC9" w:rsidRPr="00374A9F" w:rsidRDefault="00A31FC9" w:rsidP="00374A9F">
      <w:pPr>
        <w:rPr>
          <w:b/>
          <w:bCs/>
          <w:sz w:val="32"/>
          <w:szCs w:val="32"/>
        </w:rPr>
      </w:pPr>
    </w:p>
    <w:p w14:paraId="560B2825" w14:textId="77777777" w:rsidR="008672A3" w:rsidRPr="008672A3" w:rsidRDefault="008672A3" w:rsidP="008672A3">
      <w:pPr>
        <w:rPr>
          <w:b/>
          <w:bCs/>
          <w:sz w:val="44"/>
          <w:szCs w:val="44"/>
        </w:rPr>
      </w:pPr>
    </w:p>
    <w:p w14:paraId="4A68212D" w14:textId="77777777" w:rsidR="00941B04" w:rsidRDefault="00941B04" w:rsidP="00A00D15"/>
    <w:p w14:paraId="4A317474" w14:textId="77777777" w:rsidR="00727056" w:rsidRDefault="00727056" w:rsidP="00A00D15"/>
    <w:p w14:paraId="3FB5E562" w14:textId="77777777" w:rsidR="00727056" w:rsidRDefault="00727056" w:rsidP="00A00D15"/>
    <w:p w14:paraId="43D7393B" w14:textId="77777777" w:rsidR="00DE0A87" w:rsidRDefault="00DE0A87" w:rsidP="00A00D15"/>
    <w:p w14:paraId="5D06FDCE" w14:textId="77777777" w:rsidR="00DE0A87" w:rsidRDefault="00DE0A87" w:rsidP="00A00D15"/>
    <w:p w14:paraId="6D92BC09" w14:textId="77777777" w:rsidR="00DE0A87" w:rsidRDefault="00DE0A87" w:rsidP="00A00D15"/>
    <w:p w14:paraId="2E3A0AFC" w14:textId="77777777" w:rsidR="00DE0A87" w:rsidRDefault="00DE0A87" w:rsidP="00A00D15"/>
    <w:p w14:paraId="1A8FACD6" w14:textId="77777777" w:rsidR="00DE0A87" w:rsidRDefault="00DE0A87" w:rsidP="00A00D15"/>
    <w:p w14:paraId="650F7D16" w14:textId="77777777" w:rsidR="00DE0A87" w:rsidRDefault="00DE0A87" w:rsidP="00A00D15"/>
    <w:p w14:paraId="6216E63F" w14:textId="77777777" w:rsidR="00DE0A87" w:rsidRDefault="00DE0A87" w:rsidP="00A00D15"/>
    <w:p w14:paraId="6911DCD2" w14:textId="77777777" w:rsidR="008470C3" w:rsidRDefault="008470C3" w:rsidP="008470C3">
      <w:pPr>
        <w:rPr>
          <w:b/>
          <w:bCs/>
          <w:sz w:val="44"/>
          <w:szCs w:val="44"/>
        </w:rPr>
      </w:pPr>
      <w:r w:rsidRPr="008470C3">
        <w:rPr>
          <w:b/>
          <w:bCs/>
          <w:sz w:val="44"/>
          <w:szCs w:val="44"/>
        </w:rPr>
        <w:lastRenderedPageBreak/>
        <w:t>9. Troubleshooting</w:t>
      </w:r>
    </w:p>
    <w:p w14:paraId="138D4BA2" w14:textId="77777777" w:rsidR="008470C3" w:rsidRDefault="008470C3" w:rsidP="008470C3">
      <w:pPr>
        <w:rPr>
          <w:b/>
          <w:bCs/>
          <w:sz w:val="44"/>
          <w:szCs w:val="44"/>
        </w:rPr>
      </w:pPr>
    </w:p>
    <w:tbl>
      <w:tblPr>
        <w:tblStyle w:val="TableGrid"/>
        <w:tblW w:w="0" w:type="auto"/>
        <w:tblLook w:val="04A0" w:firstRow="1" w:lastRow="0" w:firstColumn="1" w:lastColumn="0" w:noHBand="0" w:noVBand="1"/>
      </w:tblPr>
      <w:tblGrid>
        <w:gridCol w:w="4963"/>
        <w:gridCol w:w="4963"/>
      </w:tblGrid>
      <w:tr w:rsidR="00AA0B73" w14:paraId="6B2B36C9" w14:textId="77777777" w:rsidTr="00AA0B73">
        <w:tc>
          <w:tcPr>
            <w:tcW w:w="4963" w:type="dxa"/>
          </w:tcPr>
          <w:p w14:paraId="6E339B7C" w14:textId="0A61AF8C" w:rsidR="00AA0B73" w:rsidRPr="006E3906" w:rsidRDefault="006E3906" w:rsidP="006E3906">
            <w:pPr>
              <w:rPr>
                <w:b/>
                <w:bCs/>
                <w:sz w:val="24"/>
                <w:szCs w:val="24"/>
              </w:rPr>
            </w:pPr>
            <w:r w:rsidRPr="006E3906">
              <w:rPr>
                <w:b/>
                <w:bCs/>
                <w:sz w:val="24"/>
                <w:szCs w:val="24"/>
              </w:rPr>
              <w:t>Issue</w:t>
            </w:r>
          </w:p>
        </w:tc>
        <w:tc>
          <w:tcPr>
            <w:tcW w:w="4963" w:type="dxa"/>
          </w:tcPr>
          <w:p w14:paraId="4CE0E7D8" w14:textId="21C0EC50" w:rsidR="00AA0B73" w:rsidRDefault="006E3906" w:rsidP="006E3906">
            <w:pPr>
              <w:rPr>
                <w:b/>
                <w:bCs/>
                <w:sz w:val="44"/>
                <w:szCs w:val="44"/>
              </w:rPr>
            </w:pPr>
            <w:r w:rsidRPr="006E3906">
              <w:rPr>
                <w:b/>
                <w:bCs/>
                <w:sz w:val="24"/>
                <w:szCs w:val="24"/>
              </w:rPr>
              <w:t>What to try</w:t>
            </w:r>
          </w:p>
        </w:tc>
      </w:tr>
      <w:tr w:rsidR="00AA0B73" w14:paraId="493ED8AE" w14:textId="77777777" w:rsidTr="00AA0B73">
        <w:tc>
          <w:tcPr>
            <w:tcW w:w="4963" w:type="dxa"/>
          </w:tcPr>
          <w:p w14:paraId="73E1BDBE" w14:textId="02ADD9EA" w:rsidR="00AA0B73" w:rsidRPr="006E3906" w:rsidRDefault="001440C8" w:rsidP="001440C8">
            <w:pPr>
              <w:rPr>
                <w:sz w:val="24"/>
              </w:rPr>
            </w:pPr>
            <w:r w:rsidRPr="001440C8">
              <w:rPr>
                <w:sz w:val="24"/>
              </w:rPr>
              <w:t>unknown flag: --env-file for docker compose</w:t>
            </w:r>
          </w:p>
        </w:tc>
        <w:tc>
          <w:tcPr>
            <w:tcW w:w="4963" w:type="dxa"/>
          </w:tcPr>
          <w:p w14:paraId="363924A0" w14:textId="5F84278D" w:rsidR="00AA0B73" w:rsidRPr="006E3906" w:rsidRDefault="002D123B" w:rsidP="002D123B">
            <w:pPr>
              <w:rPr>
                <w:sz w:val="24"/>
              </w:rPr>
            </w:pPr>
            <w:r w:rsidRPr="002D123B">
              <w:rPr>
                <w:sz w:val="24"/>
              </w:rPr>
              <w:t>Use docker-compose (v1) or</w:t>
            </w:r>
            <w:r>
              <w:rPr>
                <w:sz w:val="24"/>
              </w:rPr>
              <w:t xml:space="preserve">                        </w:t>
            </w:r>
            <w:r w:rsidRPr="002D123B">
              <w:rPr>
                <w:sz w:val="24"/>
              </w:rPr>
              <w:t>bash scripts/compose-env.sh env/</w:t>
            </w:r>
            <w:proofErr w:type="gramStart"/>
            <w:r w:rsidRPr="002D123B">
              <w:rPr>
                <w:sz w:val="24"/>
              </w:rPr>
              <w:t>....env</w:t>
            </w:r>
            <w:proofErr w:type="gramEnd"/>
            <w:r w:rsidRPr="002D123B">
              <w:rPr>
                <w:sz w:val="24"/>
              </w:rPr>
              <w:t xml:space="preserve"> ...</w:t>
            </w:r>
          </w:p>
        </w:tc>
      </w:tr>
      <w:tr w:rsidR="00AA0B73" w14:paraId="0D65D210" w14:textId="77777777" w:rsidTr="00AA0B73">
        <w:tc>
          <w:tcPr>
            <w:tcW w:w="4963" w:type="dxa"/>
          </w:tcPr>
          <w:p w14:paraId="0B0B5ACA" w14:textId="53110468" w:rsidR="00AA0B73" w:rsidRPr="006E3906" w:rsidRDefault="001440C8" w:rsidP="001440C8">
            <w:pPr>
              <w:rPr>
                <w:sz w:val="24"/>
              </w:rPr>
            </w:pPr>
            <w:r w:rsidRPr="001440C8">
              <w:rPr>
                <w:sz w:val="24"/>
              </w:rPr>
              <w:t>Docker permission denied on socket</w:t>
            </w:r>
          </w:p>
        </w:tc>
        <w:tc>
          <w:tcPr>
            <w:tcW w:w="4963" w:type="dxa"/>
          </w:tcPr>
          <w:p w14:paraId="4DA6A71D" w14:textId="6A21F2FD" w:rsidR="00AA0B73" w:rsidRPr="006E3906" w:rsidRDefault="00442014" w:rsidP="00442014">
            <w:pPr>
              <w:rPr>
                <w:sz w:val="24"/>
              </w:rPr>
            </w:pPr>
            <w:r w:rsidRPr="00442014">
              <w:rPr>
                <w:sz w:val="24"/>
              </w:rPr>
              <w:t>sudo usermod -aG docker $USER then log out/in</w:t>
            </w:r>
          </w:p>
        </w:tc>
      </w:tr>
      <w:tr w:rsidR="00AA0B73" w14:paraId="323A3FDC" w14:textId="77777777" w:rsidTr="00AA0B73">
        <w:tc>
          <w:tcPr>
            <w:tcW w:w="4963" w:type="dxa"/>
          </w:tcPr>
          <w:p w14:paraId="16387114" w14:textId="3E314E17" w:rsidR="00AA0B73" w:rsidRPr="006E3906" w:rsidRDefault="00D9254C" w:rsidP="00D9254C">
            <w:pPr>
              <w:rPr>
                <w:sz w:val="24"/>
              </w:rPr>
            </w:pPr>
            <w:r w:rsidRPr="00D9254C">
              <w:rPr>
                <w:sz w:val="24"/>
              </w:rPr>
              <w:t>docker-compose ContainerConfig KeyError on recreate</w:t>
            </w:r>
          </w:p>
        </w:tc>
        <w:tc>
          <w:tcPr>
            <w:tcW w:w="4963" w:type="dxa"/>
          </w:tcPr>
          <w:p w14:paraId="0E56C7C3" w14:textId="4AC12F4F" w:rsidR="00AA0B73" w:rsidRPr="006E3906" w:rsidRDefault="003B1E7D" w:rsidP="003B1E7D">
            <w:pPr>
              <w:rPr>
                <w:sz w:val="24"/>
              </w:rPr>
            </w:pPr>
            <w:r w:rsidRPr="003B1E7D">
              <w:rPr>
                <w:sz w:val="24"/>
              </w:rPr>
              <w:t>Remove stale containers or docker-compose down then up</w:t>
            </w:r>
          </w:p>
        </w:tc>
      </w:tr>
      <w:tr w:rsidR="00AA0B73" w14:paraId="28464F60" w14:textId="77777777" w:rsidTr="00AA0B73">
        <w:tc>
          <w:tcPr>
            <w:tcW w:w="4963" w:type="dxa"/>
          </w:tcPr>
          <w:p w14:paraId="7FB0A15A" w14:textId="7BBD824A" w:rsidR="00AA0B73" w:rsidRPr="006E3906" w:rsidRDefault="00D9254C" w:rsidP="00D9254C">
            <w:pPr>
              <w:rPr>
                <w:sz w:val="24"/>
              </w:rPr>
            </w:pPr>
            <w:r w:rsidRPr="00D9254C">
              <w:rPr>
                <w:sz w:val="24"/>
              </w:rPr>
              <w:t xml:space="preserve">Mongo </w:t>
            </w:r>
            <w:proofErr w:type="gramStart"/>
            <w:r w:rsidRPr="00D9254C">
              <w:rPr>
                <w:sz w:val="24"/>
              </w:rPr>
              <w:t>port</w:t>
            </w:r>
            <w:proofErr w:type="gramEnd"/>
            <w:r w:rsidRPr="00D9254C">
              <w:rPr>
                <w:sz w:val="24"/>
              </w:rPr>
              <w:t xml:space="preserve"> already in use</w:t>
            </w:r>
          </w:p>
        </w:tc>
        <w:tc>
          <w:tcPr>
            <w:tcW w:w="4963" w:type="dxa"/>
          </w:tcPr>
          <w:p w14:paraId="362AF002" w14:textId="19A964F2" w:rsidR="00AA0B73" w:rsidRPr="006E3906" w:rsidRDefault="000B1D0B" w:rsidP="000B1D0B">
            <w:pPr>
              <w:rPr>
                <w:sz w:val="24"/>
              </w:rPr>
            </w:pPr>
            <w:r w:rsidRPr="000B1D0B">
              <w:rPr>
                <w:sz w:val="24"/>
              </w:rPr>
              <w:t>Change MONGO_HOST_PORT in the matching env/*.env</w:t>
            </w:r>
          </w:p>
        </w:tc>
      </w:tr>
      <w:tr w:rsidR="00AA0B73" w14:paraId="7C1320F7" w14:textId="77777777" w:rsidTr="00AA0B73">
        <w:tc>
          <w:tcPr>
            <w:tcW w:w="4963" w:type="dxa"/>
          </w:tcPr>
          <w:p w14:paraId="2C5FD6C4" w14:textId="736589FA" w:rsidR="00AA0B73" w:rsidRPr="006E3906" w:rsidRDefault="00D9254C" w:rsidP="00D9254C">
            <w:pPr>
              <w:rPr>
                <w:sz w:val="24"/>
              </w:rPr>
            </w:pPr>
            <w:r w:rsidRPr="00D9254C">
              <w:rPr>
                <w:sz w:val="24"/>
              </w:rPr>
              <w:t>Kubernetes pods ImagePullBackOff</w:t>
            </w:r>
          </w:p>
        </w:tc>
        <w:tc>
          <w:tcPr>
            <w:tcW w:w="4963" w:type="dxa"/>
          </w:tcPr>
          <w:p w14:paraId="73BEDC37" w14:textId="5A1DC477" w:rsidR="00AA0B73" w:rsidRPr="006E3906" w:rsidRDefault="000B1D0B" w:rsidP="000B1D0B">
            <w:pPr>
              <w:rPr>
                <w:sz w:val="24"/>
              </w:rPr>
            </w:pPr>
            <w:r w:rsidRPr="000B1D0B">
              <w:rPr>
                <w:sz w:val="24"/>
              </w:rPr>
              <w:t>Load/push images; check image names match manifests</w:t>
            </w:r>
          </w:p>
        </w:tc>
      </w:tr>
      <w:tr w:rsidR="00D9254C" w14:paraId="772BF0A5" w14:textId="77777777" w:rsidTr="00AA0B73">
        <w:tc>
          <w:tcPr>
            <w:tcW w:w="4963" w:type="dxa"/>
          </w:tcPr>
          <w:p w14:paraId="5FB9862D" w14:textId="7372C6F8" w:rsidR="00D9254C" w:rsidRPr="002C632E" w:rsidRDefault="002C632E" w:rsidP="002C632E">
            <w:pPr>
              <w:rPr>
                <w:sz w:val="24"/>
              </w:rPr>
            </w:pPr>
            <w:r w:rsidRPr="002C632E">
              <w:rPr>
                <w:sz w:val="24"/>
              </w:rPr>
              <w:t>Compass empty DB</w:t>
            </w:r>
          </w:p>
        </w:tc>
        <w:tc>
          <w:tcPr>
            <w:tcW w:w="4963" w:type="dxa"/>
          </w:tcPr>
          <w:p w14:paraId="6B5D58FE" w14:textId="6C117B6A" w:rsidR="00D9254C" w:rsidRPr="002C632E" w:rsidRDefault="000B1D0B" w:rsidP="000B1D0B">
            <w:pPr>
              <w:rPr>
                <w:sz w:val="24"/>
              </w:rPr>
            </w:pPr>
            <w:r w:rsidRPr="000B1D0B">
              <w:rPr>
                <w:sz w:val="24"/>
              </w:rPr>
              <w:t>Select correct database names (cst_*) not only ticketDB</w:t>
            </w:r>
          </w:p>
        </w:tc>
      </w:tr>
    </w:tbl>
    <w:p w14:paraId="13972154" w14:textId="77777777" w:rsidR="008470C3" w:rsidRPr="008470C3" w:rsidRDefault="008470C3" w:rsidP="008470C3">
      <w:pPr>
        <w:rPr>
          <w:b/>
          <w:bCs/>
          <w:sz w:val="44"/>
          <w:szCs w:val="44"/>
        </w:rPr>
      </w:pPr>
    </w:p>
    <w:p w14:paraId="490E71D5" w14:textId="77777777" w:rsidR="00DE0A87" w:rsidRDefault="00DE0A87" w:rsidP="00A00D15"/>
    <w:p w14:paraId="60A976B2" w14:textId="77777777" w:rsidR="000B1D0B" w:rsidRDefault="000B1D0B" w:rsidP="00A00D15"/>
    <w:p w14:paraId="62129474" w14:textId="77777777" w:rsidR="000B1D0B" w:rsidRDefault="000B1D0B" w:rsidP="00A00D15"/>
    <w:p w14:paraId="1B30B3A7" w14:textId="77777777" w:rsidR="000B1D0B" w:rsidRDefault="000B1D0B" w:rsidP="00A00D15"/>
    <w:p w14:paraId="6D9DE4E7" w14:textId="77777777" w:rsidR="000B1D0B" w:rsidRDefault="000B1D0B" w:rsidP="00A00D15"/>
    <w:p w14:paraId="47804AA7" w14:textId="77777777" w:rsidR="000B1D0B" w:rsidRDefault="000B1D0B" w:rsidP="00A00D15"/>
    <w:p w14:paraId="261D36CF" w14:textId="77777777" w:rsidR="000B1D0B" w:rsidRDefault="000B1D0B" w:rsidP="00A00D15"/>
    <w:p w14:paraId="404E0F33" w14:textId="77777777" w:rsidR="000B1D0B" w:rsidRDefault="000B1D0B" w:rsidP="00A00D15"/>
    <w:p w14:paraId="4B2D59DD" w14:textId="77777777" w:rsidR="000B1D0B" w:rsidRDefault="000B1D0B" w:rsidP="00A00D15"/>
    <w:p w14:paraId="36EA2A87" w14:textId="77777777" w:rsidR="000B1D0B" w:rsidRDefault="000B1D0B" w:rsidP="00A00D15"/>
    <w:p w14:paraId="35413FAE" w14:textId="77777777" w:rsidR="000B1D0B" w:rsidRDefault="000B1D0B" w:rsidP="00A00D15"/>
    <w:p w14:paraId="37F9A41E" w14:textId="77777777" w:rsidR="000B1D0B" w:rsidRDefault="000B1D0B" w:rsidP="00A00D15"/>
    <w:p w14:paraId="3AD50656" w14:textId="4AD93B12" w:rsidR="00872330" w:rsidRDefault="00872330" w:rsidP="00872330">
      <w:pPr>
        <w:rPr>
          <w:b/>
          <w:bCs/>
          <w:sz w:val="44"/>
          <w:szCs w:val="44"/>
        </w:rPr>
      </w:pPr>
      <w:r w:rsidRPr="00872330">
        <w:rPr>
          <w:b/>
          <w:bCs/>
          <w:sz w:val="44"/>
          <w:szCs w:val="44"/>
        </w:rPr>
        <w:lastRenderedPageBreak/>
        <w:t xml:space="preserve">10. Security reminders </w:t>
      </w:r>
    </w:p>
    <w:p w14:paraId="6A50F6C5" w14:textId="77777777" w:rsidR="00872330" w:rsidRDefault="00872330" w:rsidP="00872330">
      <w:pPr>
        <w:rPr>
          <w:b/>
          <w:bCs/>
          <w:sz w:val="44"/>
          <w:szCs w:val="44"/>
        </w:rPr>
      </w:pPr>
    </w:p>
    <w:p w14:paraId="0D4E4A82" w14:textId="5C7EB3FB" w:rsidR="00872330" w:rsidRPr="00872330" w:rsidRDefault="00872330" w:rsidP="00872330">
      <w:pPr>
        <w:rPr>
          <w:b/>
          <w:bCs/>
          <w:sz w:val="32"/>
          <w:szCs w:val="32"/>
        </w:rPr>
      </w:pPr>
      <w:r w:rsidRPr="00872330">
        <w:rPr>
          <w:b/>
          <w:bCs/>
          <w:sz w:val="32"/>
          <w:szCs w:val="32"/>
        </w:rPr>
        <w:t>non-production samples</w:t>
      </w:r>
      <w:r w:rsidRPr="00872330">
        <w:rPr>
          <w:b/>
          <w:bCs/>
          <w:sz w:val="32"/>
          <w:szCs w:val="32"/>
        </w:rPr>
        <w:t>:</w:t>
      </w:r>
    </w:p>
    <w:p w14:paraId="1960F2E0" w14:textId="77777777" w:rsidR="00872330" w:rsidRPr="00872330" w:rsidRDefault="00872330" w:rsidP="00872330">
      <w:pPr>
        <w:numPr>
          <w:ilvl w:val="0"/>
          <w:numId w:val="29"/>
        </w:numPr>
      </w:pPr>
      <w:r w:rsidRPr="00872330">
        <w:t>Replace JWT_SECRET in every env/*.env before any real deployment.</w:t>
      </w:r>
    </w:p>
    <w:p w14:paraId="375248DA" w14:textId="77777777" w:rsidR="00872330" w:rsidRPr="00872330" w:rsidRDefault="00872330" w:rsidP="00872330">
      <w:pPr>
        <w:numPr>
          <w:ilvl w:val="0"/>
          <w:numId w:val="29"/>
        </w:numPr>
      </w:pPr>
      <w:r w:rsidRPr="00872330">
        <w:t>Mongo in these samples has </w:t>
      </w:r>
      <w:r w:rsidRPr="00872330">
        <w:rPr>
          <w:b/>
          <w:bCs/>
        </w:rPr>
        <w:t>no auth</w:t>
      </w:r>
      <w:r w:rsidRPr="00872330">
        <w:t>; enable authentication and network policies for production.</w:t>
      </w:r>
    </w:p>
    <w:p w14:paraId="6AC1A5FD" w14:textId="77777777" w:rsidR="00872330" w:rsidRDefault="00872330" w:rsidP="00872330">
      <w:pPr>
        <w:numPr>
          <w:ilvl w:val="0"/>
          <w:numId w:val="29"/>
        </w:numPr>
      </w:pPr>
      <w:r w:rsidRPr="00872330">
        <w:t>The legacy k8s/ tree is </w:t>
      </w:r>
      <w:r w:rsidRPr="00872330">
        <w:rPr>
          <w:b/>
          <w:bCs/>
        </w:rPr>
        <w:t>disabled</w:t>
      </w:r>
      <w:r w:rsidRPr="00872330">
        <w:t>; prefer </w:t>
      </w:r>
      <w:r w:rsidRPr="00872330">
        <w:rPr>
          <w:b/>
          <w:bCs/>
        </w:rPr>
        <w:t>kubernetes/</w:t>
      </w:r>
      <w:r w:rsidRPr="00872330">
        <w:t> overlays and sealed secrets / external secret managers in real prod.</w:t>
      </w:r>
    </w:p>
    <w:p w14:paraId="2FAB864F" w14:textId="77777777" w:rsidR="00872330" w:rsidRDefault="00872330" w:rsidP="00872330">
      <w:pPr>
        <w:ind w:left="360"/>
      </w:pPr>
    </w:p>
    <w:p w14:paraId="242D4454" w14:textId="77777777" w:rsidR="00872330" w:rsidRDefault="00872330" w:rsidP="00872330">
      <w:pPr>
        <w:ind w:left="360"/>
      </w:pPr>
    </w:p>
    <w:p w14:paraId="44EAF471" w14:textId="77777777" w:rsidR="00872330" w:rsidRDefault="00872330" w:rsidP="00872330">
      <w:pPr>
        <w:ind w:left="360"/>
      </w:pPr>
    </w:p>
    <w:p w14:paraId="010324D9" w14:textId="77777777" w:rsidR="00872330" w:rsidRDefault="00872330" w:rsidP="00872330">
      <w:pPr>
        <w:ind w:left="360"/>
      </w:pPr>
    </w:p>
    <w:p w14:paraId="27ED1AE0" w14:textId="77777777" w:rsidR="00872330" w:rsidRDefault="00872330" w:rsidP="00872330">
      <w:pPr>
        <w:ind w:left="360"/>
      </w:pPr>
    </w:p>
    <w:p w14:paraId="2A1299F2" w14:textId="77777777" w:rsidR="00872330" w:rsidRDefault="00872330" w:rsidP="00872330">
      <w:pPr>
        <w:ind w:left="360"/>
      </w:pPr>
    </w:p>
    <w:p w14:paraId="313A63A6" w14:textId="77777777" w:rsidR="00872330" w:rsidRDefault="00872330" w:rsidP="00872330">
      <w:pPr>
        <w:ind w:left="360"/>
      </w:pPr>
    </w:p>
    <w:p w14:paraId="2DBC87DC" w14:textId="77777777" w:rsidR="00872330" w:rsidRDefault="00872330" w:rsidP="00872330">
      <w:pPr>
        <w:ind w:left="360"/>
      </w:pPr>
    </w:p>
    <w:p w14:paraId="17C58AB0" w14:textId="77777777" w:rsidR="00872330" w:rsidRDefault="00872330" w:rsidP="00872330">
      <w:pPr>
        <w:ind w:left="360"/>
      </w:pPr>
    </w:p>
    <w:p w14:paraId="406603C7" w14:textId="77777777" w:rsidR="00872330" w:rsidRDefault="00872330" w:rsidP="00872330">
      <w:pPr>
        <w:ind w:left="360"/>
      </w:pPr>
    </w:p>
    <w:p w14:paraId="6C24C420" w14:textId="77777777" w:rsidR="00872330" w:rsidRDefault="00872330" w:rsidP="00872330">
      <w:pPr>
        <w:ind w:left="360"/>
      </w:pPr>
    </w:p>
    <w:p w14:paraId="5BD91679" w14:textId="77777777" w:rsidR="00872330" w:rsidRDefault="00872330" w:rsidP="00872330">
      <w:pPr>
        <w:ind w:left="360"/>
      </w:pPr>
    </w:p>
    <w:p w14:paraId="5B78B79E" w14:textId="77777777" w:rsidR="00872330" w:rsidRDefault="00872330" w:rsidP="00872330">
      <w:pPr>
        <w:ind w:left="360"/>
      </w:pPr>
    </w:p>
    <w:p w14:paraId="5D674E68" w14:textId="77777777" w:rsidR="00872330" w:rsidRDefault="00872330" w:rsidP="00872330">
      <w:pPr>
        <w:ind w:left="360"/>
      </w:pPr>
    </w:p>
    <w:p w14:paraId="7E486105" w14:textId="77777777" w:rsidR="00872330" w:rsidRDefault="00872330" w:rsidP="00872330">
      <w:pPr>
        <w:ind w:left="360"/>
      </w:pPr>
    </w:p>
    <w:p w14:paraId="6CD2B398" w14:textId="77777777" w:rsidR="00872330" w:rsidRDefault="00872330" w:rsidP="00872330">
      <w:pPr>
        <w:ind w:left="360"/>
      </w:pPr>
    </w:p>
    <w:p w14:paraId="53B7717F" w14:textId="77777777" w:rsidR="00872330" w:rsidRDefault="00872330" w:rsidP="00872330">
      <w:pPr>
        <w:ind w:left="360"/>
      </w:pPr>
    </w:p>
    <w:p w14:paraId="2817F036" w14:textId="77777777" w:rsidR="00872330" w:rsidRDefault="00872330" w:rsidP="00872330">
      <w:pPr>
        <w:ind w:left="360"/>
      </w:pPr>
    </w:p>
    <w:p w14:paraId="42C94AB4" w14:textId="77777777" w:rsidR="00872330" w:rsidRDefault="00872330" w:rsidP="00872330">
      <w:pPr>
        <w:ind w:left="360"/>
      </w:pPr>
    </w:p>
    <w:p w14:paraId="24BFFC45" w14:textId="77777777" w:rsidR="00872330" w:rsidRDefault="00872330" w:rsidP="00872330">
      <w:pPr>
        <w:ind w:left="360"/>
      </w:pPr>
    </w:p>
    <w:p w14:paraId="4BDD34B4" w14:textId="7E5DF96B" w:rsidR="008409A6" w:rsidRDefault="008409A6" w:rsidP="008409A6">
      <w:pPr>
        <w:ind w:left="360"/>
        <w:rPr>
          <w:b/>
          <w:bCs/>
          <w:sz w:val="44"/>
          <w:szCs w:val="44"/>
        </w:rPr>
      </w:pPr>
      <w:r w:rsidRPr="008409A6">
        <w:rPr>
          <w:b/>
          <w:bCs/>
          <w:sz w:val="44"/>
          <w:szCs w:val="44"/>
        </w:rPr>
        <w:lastRenderedPageBreak/>
        <w:t>11. Quick reference commands</w:t>
      </w:r>
    </w:p>
    <w:p w14:paraId="1C47D62E" w14:textId="76366ABD" w:rsidR="00391498" w:rsidRDefault="00391498" w:rsidP="00303AC5">
      <w:pPr>
        <w:ind w:left="360"/>
      </w:pPr>
      <w:r w:rsidRPr="001A02E4">
        <w:rPr>
          <w:b/>
          <w:bCs/>
          <w:noProof/>
          <w:sz w:val="44"/>
          <w:szCs w:val="44"/>
        </w:rPr>
        <mc:AlternateContent>
          <mc:Choice Requires="wps">
            <w:drawing>
              <wp:anchor distT="45720" distB="45720" distL="114300" distR="114300" simplePos="0" relativeHeight="251660288" behindDoc="0" locked="0" layoutInCell="1" allowOverlap="1" wp14:anchorId="3C30408A" wp14:editId="201601A3">
                <wp:simplePos x="0" y="0"/>
                <wp:positionH relativeFrom="column">
                  <wp:posOffset>290830</wp:posOffset>
                </wp:positionH>
                <wp:positionV relativeFrom="paragraph">
                  <wp:posOffset>432435</wp:posOffset>
                </wp:positionV>
                <wp:extent cx="5854700" cy="1404620"/>
                <wp:effectExtent l="0" t="0" r="1270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54700" cy="1404620"/>
                        </a:xfrm>
                        <a:prstGeom prst="rect">
                          <a:avLst/>
                        </a:prstGeom>
                        <a:solidFill>
                          <a:srgbClr val="0A1B2C"/>
                        </a:solidFill>
                        <a:ln w="9525">
                          <a:solidFill>
                            <a:srgbClr val="000000"/>
                          </a:solidFill>
                          <a:miter lim="800000"/>
                          <a:headEnd/>
                          <a:tailEnd/>
                        </a:ln>
                      </wps:spPr>
                      <wps:txbx>
                        <w:txbxContent>
                          <w:p w14:paraId="151FC02B" w14:textId="16C3F85A" w:rsidR="00303AC5" w:rsidRPr="00BE35AB" w:rsidRDefault="00303AC5" w:rsidP="00303AC5">
                            <w:pPr>
                              <w:rPr>
                                <w:color w:val="FFFFFF" w:themeColor="background1"/>
                              </w:rPr>
                            </w:pPr>
                            <w:r w:rsidRPr="00BE35AB">
                              <w:rPr>
                                <w:color w:val="FFFFFF" w:themeColor="background1"/>
                              </w:rPr>
                              <w:t># One env up</w:t>
                            </w:r>
                          </w:p>
                          <w:p w14:paraId="7E1BF9DA" w14:textId="77777777" w:rsidR="00303AC5" w:rsidRPr="00BE35AB" w:rsidRDefault="00303AC5" w:rsidP="00303AC5">
                            <w:pPr>
                              <w:rPr>
                                <w:color w:val="FFFFFF" w:themeColor="background1"/>
                              </w:rPr>
                            </w:pPr>
                            <w:r w:rsidRPr="00BE35AB">
                              <w:rPr>
                                <w:color w:val="FFFFFF" w:themeColor="background1"/>
                              </w:rPr>
                              <w:t>bash scripts/compose-up-stack.sh env/development.env</w:t>
                            </w:r>
                          </w:p>
                          <w:p w14:paraId="124D14F0" w14:textId="77777777" w:rsidR="00303AC5" w:rsidRPr="00BE35AB" w:rsidRDefault="00303AC5" w:rsidP="00303AC5">
                            <w:pPr>
                              <w:rPr>
                                <w:color w:val="FFFFFF" w:themeColor="background1"/>
                              </w:rPr>
                            </w:pPr>
                          </w:p>
                          <w:p w14:paraId="3228EEAA" w14:textId="77777777" w:rsidR="00303AC5" w:rsidRPr="00BE35AB" w:rsidRDefault="00303AC5" w:rsidP="00303AC5">
                            <w:pPr>
                              <w:rPr>
                                <w:color w:val="FFFFFF" w:themeColor="background1"/>
                              </w:rPr>
                            </w:pPr>
                            <w:r w:rsidRPr="00BE35AB">
                              <w:rPr>
                                <w:color w:val="FFFFFF" w:themeColor="background1"/>
                              </w:rPr>
                              <w:t># All envs up</w:t>
                            </w:r>
                          </w:p>
                          <w:p w14:paraId="6758C16D" w14:textId="77777777" w:rsidR="00303AC5" w:rsidRPr="00BE35AB" w:rsidRDefault="00303AC5" w:rsidP="00303AC5">
                            <w:pPr>
                              <w:rPr>
                                <w:color w:val="FFFFFF" w:themeColor="background1"/>
                              </w:rPr>
                            </w:pPr>
                            <w:r w:rsidRPr="00BE35AB">
                              <w:rPr>
                                <w:color w:val="FFFFFF" w:themeColor="background1"/>
                              </w:rPr>
                              <w:t>bash scripts/compose-up-all-parallels.sh</w:t>
                            </w:r>
                          </w:p>
                          <w:p w14:paraId="53017259" w14:textId="77777777" w:rsidR="00303AC5" w:rsidRPr="00BE35AB" w:rsidRDefault="00303AC5" w:rsidP="00303AC5">
                            <w:pPr>
                              <w:rPr>
                                <w:color w:val="FFFFFF" w:themeColor="background1"/>
                              </w:rPr>
                            </w:pPr>
                          </w:p>
                          <w:p w14:paraId="798CB4EB" w14:textId="77777777" w:rsidR="00303AC5" w:rsidRPr="00BE35AB" w:rsidRDefault="00303AC5" w:rsidP="00303AC5">
                            <w:pPr>
                              <w:rPr>
                                <w:color w:val="FFFFFF" w:themeColor="background1"/>
                              </w:rPr>
                            </w:pPr>
                            <w:r w:rsidRPr="00BE35AB">
                              <w:rPr>
                                <w:color w:val="FFFFFF" w:themeColor="background1"/>
                              </w:rPr>
                              <w:t># All envs down</w:t>
                            </w:r>
                          </w:p>
                          <w:p w14:paraId="26058D7D" w14:textId="77777777" w:rsidR="00303AC5" w:rsidRPr="00BE35AB" w:rsidRDefault="00303AC5" w:rsidP="00303AC5">
                            <w:pPr>
                              <w:rPr>
                                <w:color w:val="FFFFFF" w:themeColor="background1"/>
                              </w:rPr>
                            </w:pPr>
                            <w:r w:rsidRPr="00BE35AB">
                              <w:rPr>
                                <w:color w:val="FFFFFF" w:themeColor="background1"/>
                              </w:rPr>
                              <w:t>bash scripts/down-all-environments.sh</w:t>
                            </w:r>
                          </w:p>
                          <w:p w14:paraId="3E11C076" w14:textId="77777777" w:rsidR="00303AC5" w:rsidRPr="00BE35AB" w:rsidRDefault="00303AC5" w:rsidP="00303AC5">
                            <w:pPr>
                              <w:rPr>
                                <w:color w:val="FFFFFF" w:themeColor="background1"/>
                              </w:rPr>
                            </w:pPr>
                          </w:p>
                          <w:p w14:paraId="4A1156B8" w14:textId="77777777" w:rsidR="00303AC5" w:rsidRPr="00BE35AB" w:rsidRDefault="00303AC5" w:rsidP="00303AC5">
                            <w:pPr>
                              <w:rPr>
                                <w:color w:val="FFFFFF" w:themeColor="background1"/>
                              </w:rPr>
                            </w:pPr>
                            <w:r w:rsidRPr="00BE35AB">
                              <w:rPr>
                                <w:color w:val="FFFFFF" w:themeColor="background1"/>
                              </w:rPr>
                              <w:t># K8s apply testing overlay</w:t>
                            </w:r>
                          </w:p>
                          <w:p w14:paraId="3E11ED47" w14:textId="18E4A613" w:rsidR="001A02E4" w:rsidRPr="00BE35AB" w:rsidRDefault="00303AC5" w:rsidP="00303AC5">
                            <w:pPr>
                              <w:rPr>
                                <w:color w:val="FFFFFF" w:themeColor="background1"/>
                              </w:rPr>
                            </w:pPr>
                            <w:r w:rsidRPr="00BE35AB">
                              <w:rPr>
                                <w:color w:val="FFFFFF" w:themeColor="background1"/>
                              </w:rPr>
                              <w:t>bash scripts/k8s-apply.sh testing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C30408A" id="_x0000_t202" coordsize="21600,21600" o:spt="202" path="m,l,21600r21600,l21600,xe">
                <v:stroke joinstyle="miter"/>
                <v:path gradientshapeok="t" o:connecttype="rect"/>
              </v:shapetype>
              <v:shape id="Text Box 2" o:spid="_x0000_s1026" type="#_x0000_t202" style="position:absolute;left:0;text-align:left;margin-left:22.9pt;margin-top:34.05pt;width:461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" fillcolor="#0a1b2c">
                <v:textbox style="mso-fit-shape-to-text:t">
                  <w:txbxContent>
                    <w:p w14:paraId="151FC02B" w14:textId="16C3F85A" w:rsidR="00303AC5" w:rsidRPr="00BE35AB" w:rsidRDefault="00303AC5" w:rsidP="00303AC5">
                      <w:pPr>
                        <w:rPr>
                          <w:color w:val="FFFFFF" w:themeColor="background1"/>
                        </w:rPr>
                      </w:pPr>
                      <w:r w:rsidRPr="00BE35AB">
                        <w:rPr>
                          <w:color w:val="FFFFFF" w:themeColor="background1"/>
                        </w:rPr>
                        <w:t># One env up</w:t>
                      </w:r>
                    </w:p>
                    <w:p w14:paraId="7E1BF9DA" w14:textId="77777777" w:rsidR="00303AC5" w:rsidRPr="00BE35AB" w:rsidRDefault="00303AC5" w:rsidP="00303AC5">
                      <w:pPr>
                        <w:rPr>
                          <w:color w:val="FFFFFF" w:themeColor="background1"/>
                        </w:rPr>
                      </w:pPr>
                      <w:r w:rsidRPr="00BE35AB">
                        <w:rPr>
                          <w:color w:val="FFFFFF" w:themeColor="background1"/>
                        </w:rPr>
                        <w:t>bash scripts/compose-up-stack.sh env/development.env</w:t>
                      </w:r>
                    </w:p>
                    <w:p w14:paraId="124D14F0" w14:textId="77777777" w:rsidR="00303AC5" w:rsidRPr="00BE35AB" w:rsidRDefault="00303AC5" w:rsidP="00303AC5">
                      <w:pPr>
                        <w:rPr>
                          <w:color w:val="FFFFFF" w:themeColor="background1"/>
                        </w:rPr>
                      </w:pPr>
                    </w:p>
                    <w:p w14:paraId="3228EEAA" w14:textId="77777777" w:rsidR="00303AC5" w:rsidRPr="00BE35AB" w:rsidRDefault="00303AC5" w:rsidP="00303AC5">
                      <w:pPr>
                        <w:rPr>
                          <w:color w:val="FFFFFF" w:themeColor="background1"/>
                        </w:rPr>
                      </w:pPr>
                      <w:r w:rsidRPr="00BE35AB">
                        <w:rPr>
                          <w:color w:val="FFFFFF" w:themeColor="background1"/>
                        </w:rPr>
                        <w:t># All envs up</w:t>
                      </w:r>
                    </w:p>
                    <w:p w14:paraId="6758C16D" w14:textId="77777777" w:rsidR="00303AC5" w:rsidRPr="00BE35AB" w:rsidRDefault="00303AC5" w:rsidP="00303AC5">
                      <w:pPr>
                        <w:rPr>
                          <w:color w:val="FFFFFF" w:themeColor="background1"/>
                        </w:rPr>
                      </w:pPr>
                      <w:r w:rsidRPr="00BE35AB">
                        <w:rPr>
                          <w:color w:val="FFFFFF" w:themeColor="background1"/>
                        </w:rPr>
                        <w:t>bash scripts/compose-up-all-parallels.sh</w:t>
                      </w:r>
                    </w:p>
                    <w:p w14:paraId="53017259" w14:textId="77777777" w:rsidR="00303AC5" w:rsidRPr="00BE35AB" w:rsidRDefault="00303AC5" w:rsidP="00303AC5">
                      <w:pPr>
                        <w:rPr>
                          <w:color w:val="FFFFFF" w:themeColor="background1"/>
                        </w:rPr>
                      </w:pPr>
                    </w:p>
                    <w:p w14:paraId="798CB4EB" w14:textId="77777777" w:rsidR="00303AC5" w:rsidRPr="00BE35AB" w:rsidRDefault="00303AC5" w:rsidP="00303AC5">
                      <w:pPr>
                        <w:rPr>
                          <w:color w:val="FFFFFF" w:themeColor="background1"/>
                        </w:rPr>
                      </w:pPr>
                      <w:r w:rsidRPr="00BE35AB">
                        <w:rPr>
                          <w:color w:val="FFFFFF" w:themeColor="background1"/>
                        </w:rPr>
                        <w:t># All envs down</w:t>
                      </w:r>
                    </w:p>
                    <w:p w14:paraId="26058D7D" w14:textId="77777777" w:rsidR="00303AC5" w:rsidRPr="00BE35AB" w:rsidRDefault="00303AC5" w:rsidP="00303AC5">
                      <w:pPr>
                        <w:rPr>
                          <w:color w:val="FFFFFF" w:themeColor="background1"/>
                        </w:rPr>
                      </w:pPr>
                      <w:r w:rsidRPr="00BE35AB">
                        <w:rPr>
                          <w:color w:val="FFFFFF" w:themeColor="background1"/>
                        </w:rPr>
                        <w:t>bash scripts/down-all-environments.sh</w:t>
                      </w:r>
                    </w:p>
                    <w:p w14:paraId="3E11C076" w14:textId="77777777" w:rsidR="00303AC5" w:rsidRPr="00BE35AB" w:rsidRDefault="00303AC5" w:rsidP="00303AC5">
                      <w:pPr>
                        <w:rPr>
                          <w:color w:val="FFFFFF" w:themeColor="background1"/>
                        </w:rPr>
                      </w:pPr>
                    </w:p>
                    <w:p w14:paraId="4A1156B8" w14:textId="77777777" w:rsidR="00303AC5" w:rsidRPr="00BE35AB" w:rsidRDefault="00303AC5" w:rsidP="00303AC5">
                      <w:pPr>
                        <w:rPr>
                          <w:color w:val="FFFFFF" w:themeColor="background1"/>
                        </w:rPr>
                      </w:pPr>
                      <w:r w:rsidRPr="00BE35AB">
                        <w:rPr>
                          <w:color w:val="FFFFFF" w:themeColor="background1"/>
                        </w:rPr>
                        <w:t># K8s apply testing overlay</w:t>
                      </w:r>
                    </w:p>
                    <w:p w14:paraId="3E11ED47" w14:textId="18E4A613" w:rsidR="001A02E4" w:rsidRPr="00BE35AB" w:rsidRDefault="00303AC5" w:rsidP="00303AC5">
                      <w:pPr>
                        <w:rPr>
                          <w:color w:val="FFFFFF" w:themeColor="background1"/>
                        </w:rPr>
                      </w:pPr>
                      <w:r w:rsidRPr="00BE35AB">
                        <w:rPr>
                          <w:color w:val="FFFFFF" w:themeColor="background1"/>
                        </w:rPr>
                        <w:t>bash scripts/k8s-apply.sh testing</w:t>
                      </w:r>
                    </w:p>
                  </w:txbxContent>
                </v:textbox>
                <w10:wrap type="square"/>
              </v:shape>
            </w:pict>
          </mc:Fallback>
        </mc:AlternateContent>
      </w:r>
    </w:p>
    <w:p w14:paraId="1E2A6AF7" w14:textId="77777777" w:rsidR="00391498" w:rsidRDefault="00391498" w:rsidP="00303AC5">
      <w:pPr>
        <w:ind w:left="360"/>
      </w:pPr>
    </w:p>
    <w:p w14:paraId="69D3B1E0" w14:textId="05941D08" w:rsidR="008409A6" w:rsidRPr="00391498" w:rsidRDefault="00303AC5" w:rsidP="00303AC5">
      <w:pPr>
        <w:ind w:left="360"/>
      </w:pPr>
      <w:r w:rsidRPr="00391498">
        <w:t>For questions about Angular-only development, see frontend/README.md.</w:t>
      </w:r>
    </w:p>
    <w:p w14:paraId="1D695348" w14:textId="2DA2BC27" w:rsidR="000B2966" w:rsidRPr="008409A6" w:rsidRDefault="000B2966" w:rsidP="008409A6">
      <w:pPr>
        <w:ind w:left="360"/>
        <w:rPr>
          <w:b/>
          <w:bCs/>
          <w:sz w:val="44"/>
          <w:szCs w:val="44"/>
        </w:rPr>
      </w:pPr>
    </w:p>
    <w:p w14:paraId="7C9C6372" w14:textId="77777777" w:rsidR="00872330" w:rsidRPr="00872330" w:rsidRDefault="00872330" w:rsidP="00872330">
      <w:pPr>
        <w:ind w:left="360"/>
      </w:pPr>
    </w:p>
    <w:p w14:paraId="1E76D909" w14:textId="77777777" w:rsidR="000B1D0B" w:rsidRDefault="000B1D0B" w:rsidP="00A00D15"/>
    <w:sectPr w:rsidR="000B1D0B" w:rsidSect="00A73656">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979DE" w14:textId="77777777" w:rsidR="00FD5D65" w:rsidRDefault="00FD5D65" w:rsidP="00E14577">
      <w:pPr>
        <w:spacing w:before="0" w:line="240" w:lineRule="auto"/>
      </w:pPr>
      <w:r>
        <w:separator/>
      </w:r>
    </w:p>
  </w:endnote>
  <w:endnote w:type="continuationSeparator" w:id="0">
    <w:p w14:paraId="7DD46261" w14:textId="77777777" w:rsidR="00FD5D65" w:rsidRDefault="00FD5D65"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4A091" w14:textId="132F06B5" w:rsidR="00E14577" w:rsidRDefault="008A6801" w:rsidP="00E761D2">
    <w:pPr>
      <w:pStyle w:val="Footer"/>
      <w:jc w:val="center"/>
    </w:pPr>
    <w:r>
      <w:rPr>
        <w:noProof/>
        <w14:ligatures w14:val="standardContextual"/>
      </w:rPr>
      <mc:AlternateContent>
        <mc:Choice Requires="wps">
          <w:drawing>
            <wp:anchor distT="0" distB="0" distL="114300" distR="114300" simplePos="0" relativeHeight="251655168" behindDoc="1" locked="1" layoutInCell="1" allowOverlap="1" wp14:anchorId="64726DE7" wp14:editId="3AF53053">
              <wp:simplePos x="0" y="0"/>
              <wp:positionH relativeFrom="column">
                <wp:posOffset>-731520</wp:posOffset>
              </wp:positionH>
              <wp:positionV relativeFrom="page">
                <wp:posOffset>9420225</wp:posOffset>
              </wp:positionV>
              <wp:extent cx="7772400" cy="640080"/>
              <wp:effectExtent l="0" t="0" r="0" b="7620"/>
              <wp:wrapNone/>
              <wp:docPr id="16605171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640080"/>
                      </a:xfrm>
                      <a:prstGeom prst="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E0C41EB" id="Rectangle 1" o:spid="_x0000_s1026" alt="&quot;&quot;" style="position:absolute;margin-left:-57.6pt;margin-top:741.75pt;width:612pt;height:50.4pt;z-index:-251661312;visibility:visible;mso-wrap-style:square;mso-width-percent:1000;mso-height-percent:0;mso-wrap-distance-left:9pt;mso-wrap-distance-top:0;mso-wrap-distance-right:9pt;mso-wrap-distance-bottom:0;mso-position-horizontal:absolute;mso-position-horizontal-relative:text;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" fillcolor="#50fac6 [1940]" stroked="f" strokeweight="1pt">
              <w10:wrap anchory="page"/>
              <w10:anchorlock/>
            </v:rect>
          </w:pict>
        </mc:Fallback>
      </mc:AlternateContent>
    </w:r>
    <w:r w:rsidR="00E761D2">
      <w:t>Customer Support Ticket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F3F4C" w14:textId="77777777" w:rsidR="00FD5D65" w:rsidRDefault="00FD5D65" w:rsidP="00E14577">
      <w:pPr>
        <w:spacing w:before="0" w:line="240" w:lineRule="auto"/>
      </w:pPr>
      <w:r>
        <w:separator/>
      </w:r>
    </w:p>
  </w:footnote>
  <w:footnote w:type="continuationSeparator" w:id="0">
    <w:p w14:paraId="6018FF4B" w14:textId="77777777" w:rsidR="00FD5D65" w:rsidRDefault="00FD5D65"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EndPr>
      <w:rPr>
        <w:rStyle w:val="PageNumber"/>
      </w:rPr>
    </w:sdtEndPr>
    <w:sdtContent>
      <w:p w14:paraId="16DF92C2" w14:textId="77777777"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A0DD773"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513015"/>
      <w:docPartObj>
        <w:docPartGallery w:val="Page Numbers (Top of Page)"/>
        <w:docPartUnique/>
      </w:docPartObj>
    </w:sdtPr>
    <w:sdtEndPr>
      <w:rPr>
        <w:rStyle w:val="PageNumber"/>
      </w:rPr>
    </w:sdtEndPr>
    <w:sdtContent>
      <w:p w14:paraId="7F33CCD0" w14:textId="77777777" w:rsidR="00E14577" w:rsidRDefault="00E14577" w:rsidP="00E14577">
        <w:pPr>
          <w:pStyle w:val="Footer"/>
          <w:rPr>
            <w:rStyle w:val="PageNumber"/>
          </w:rPr>
        </w:pPr>
        <w:r>
          <w:rPr>
            <w:noProof/>
            <w14:ligatures w14:val="standardContextual"/>
          </w:rPr>
          <mc:AlternateContent>
            <mc:Choice Requires="wps">
              <w:drawing>
                <wp:anchor distT="0" distB="0" distL="114300" distR="114300" simplePos="0" relativeHeight="251658240" behindDoc="1" locked="1" layoutInCell="1" allowOverlap="1" wp14:anchorId="0D134CDB" wp14:editId="49EF8959">
                  <wp:simplePos x="0" y="0"/>
                  <wp:positionH relativeFrom="column">
                    <wp:posOffset>-914400</wp:posOffset>
                  </wp:positionH>
                  <wp:positionV relativeFrom="paragraph">
                    <wp:posOffset>-265430</wp:posOffset>
                  </wp:positionV>
                  <wp:extent cx="1700784" cy="640080"/>
                  <wp:effectExtent l="0" t="0" r="0" b="762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700784" cy="640080"/>
                          </a:xfrm>
                          <a:prstGeom prst="rect">
                            <a:avLst/>
                          </a:prstGeom>
                          <a:solidFill>
                            <a:schemeClr val="accent1">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58DF9" id="Rectangle 1" o:spid="_x0000_s1026" alt="&quot;&quot;" style="position:absolute;margin-left:-1in;margin-top:-20.9pt;width:133.9pt;height:5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" fillcolor="#50fac6 [1940]" stroked="f" strokeweight="1pt">
                  <w10:anchorlock/>
                </v:rect>
              </w:pict>
            </mc:Fallback>
          </mc:AlternateConten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1453C15" w14:textId="77777777" w:rsidR="00E14577" w:rsidRDefault="00E14577" w:rsidP="00E14577">
    <w:pPr>
      <w:pStyle w:val="Heade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9B0BBB"/>
    <w:multiLevelType w:val="multilevel"/>
    <w:tmpl w:val="5702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D517F"/>
    <w:multiLevelType w:val="multilevel"/>
    <w:tmpl w:val="892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84F11"/>
    <w:multiLevelType w:val="hybridMultilevel"/>
    <w:tmpl w:val="0D9EC578"/>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 w15:restartNumberingAfterBreak="0">
    <w:nsid w:val="0B5B6646"/>
    <w:multiLevelType w:val="multilevel"/>
    <w:tmpl w:val="51C689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F0771"/>
    <w:multiLevelType w:val="multilevel"/>
    <w:tmpl w:val="3412F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316462"/>
    <w:multiLevelType w:val="multilevel"/>
    <w:tmpl w:val="B73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633B8"/>
    <w:multiLevelType w:val="hybridMultilevel"/>
    <w:tmpl w:val="9C9CA28E"/>
    <w:lvl w:ilvl="0" w:tplc="DA8E05B0">
      <w:start w:val="1"/>
      <w:numFmt w:val="bullet"/>
      <w:lvlText w:val=""/>
      <w:lvlJc w:val="left"/>
      <w:pPr>
        <w:ind w:left="360" w:hanging="360"/>
      </w:pPr>
      <w:rPr>
        <w:rFonts w:ascii="Symbol" w:hAnsi="Symbol" w:hint="default"/>
        <w14:glow w14:rad="228600">
          <w14:schemeClr w14:val="accent6">
            <w14:alpha w14:val="60000"/>
            <w14:satMod w14:val="175000"/>
          </w14:schemeClr>
        </w14:glow>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1D2450"/>
    <w:multiLevelType w:val="multilevel"/>
    <w:tmpl w:val="809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866C1"/>
    <w:multiLevelType w:val="hybridMultilevel"/>
    <w:tmpl w:val="72D60D36"/>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 w15:restartNumberingAfterBreak="0">
    <w:nsid w:val="1B356D57"/>
    <w:multiLevelType w:val="multilevel"/>
    <w:tmpl w:val="5D90DA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B0E33"/>
    <w:multiLevelType w:val="multilevel"/>
    <w:tmpl w:val="B1967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F3A1F"/>
    <w:multiLevelType w:val="multilevel"/>
    <w:tmpl w:val="129C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B4974"/>
    <w:multiLevelType w:val="multilevel"/>
    <w:tmpl w:val="7088A268"/>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4" w15:restartNumberingAfterBreak="0">
    <w:nsid w:val="25EC084E"/>
    <w:multiLevelType w:val="hybridMultilevel"/>
    <w:tmpl w:val="AAF2A5B6"/>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5" w15:restartNumberingAfterBreak="0">
    <w:nsid w:val="26DC743A"/>
    <w:multiLevelType w:val="multilevel"/>
    <w:tmpl w:val="54B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334D67"/>
    <w:multiLevelType w:val="multilevel"/>
    <w:tmpl w:val="67301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B250E"/>
    <w:multiLevelType w:val="multilevel"/>
    <w:tmpl w:val="FE640E88"/>
    <w:lvl w:ilvl="0">
      <w:start w:val="1"/>
      <w:numFmt w:val="bullet"/>
      <w:lvlText w:val=""/>
      <w:lvlJc w:val="left"/>
      <w:pPr>
        <w:tabs>
          <w:tab w:val="num" w:pos="630"/>
        </w:tabs>
        <w:ind w:left="630" w:hanging="360"/>
      </w:pPr>
      <w:rPr>
        <w:rFonts w:ascii="Wingdings" w:hAnsi="Wingdings"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8" w15:restartNumberingAfterBreak="0">
    <w:nsid w:val="33D23F26"/>
    <w:multiLevelType w:val="hybridMultilevel"/>
    <w:tmpl w:val="90684908"/>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9" w15:restartNumberingAfterBreak="0">
    <w:nsid w:val="3E976C0F"/>
    <w:multiLevelType w:val="multilevel"/>
    <w:tmpl w:val="05EA24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7280B"/>
    <w:multiLevelType w:val="multilevel"/>
    <w:tmpl w:val="F2D43E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5E534A"/>
    <w:multiLevelType w:val="multilevel"/>
    <w:tmpl w:val="EC94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64B3F"/>
    <w:multiLevelType w:val="multilevel"/>
    <w:tmpl w:val="4A540F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A5FEE"/>
    <w:multiLevelType w:val="multilevel"/>
    <w:tmpl w:val="12A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C543B"/>
    <w:multiLevelType w:val="hybridMultilevel"/>
    <w:tmpl w:val="264ECA7A"/>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535B7E6E"/>
    <w:multiLevelType w:val="hybridMultilevel"/>
    <w:tmpl w:val="932ECF50"/>
    <w:lvl w:ilvl="0" w:tplc="DA8E05B0">
      <w:start w:val="1"/>
      <w:numFmt w:val="bullet"/>
      <w:lvlText w:val=""/>
      <w:lvlJc w:val="left"/>
      <w:pPr>
        <w:ind w:left="360" w:hanging="360"/>
      </w:pPr>
      <w:rPr>
        <w:rFonts w:ascii="Symbol" w:hAnsi="Symbol" w:hint="default"/>
        <w14:glow w14:rad="228600">
          <w14:schemeClr w14:val="accent6">
            <w14:alpha w14:val="60000"/>
            <w14:satMod w14:val="175000"/>
          </w14:schemeClr>
        </w14:glow>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73970D3"/>
    <w:multiLevelType w:val="multilevel"/>
    <w:tmpl w:val="611CC344"/>
    <w:lvl w:ilvl="0">
      <w:start w:val="1"/>
      <w:numFmt w:val="bullet"/>
      <w:lvlText w:val=""/>
      <w:lvlJc w:val="left"/>
      <w:pPr>
        <w:tabs>
          <w:tab w:val="num" w:pos="540"/>
        </w:tabs>
        <w:ind w:left="540" w:hanging="360"/>
      </w:pPr>
      <w:rPr>
        <w:rFonts w:ascii="Wingdings" w:hAnsi="Wingdings" w:hint="default"/>
        <w:sz w:val="20"/>
      </w:rPr>
    </w:lvl>
    <w:lvl w:ilvl="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8" w15:restartNumberingAfterBreak="0">
    <w:nsid w:val="5B0E7E81"/>
    <w:multiLevelType w:val="multilevel"/>
    <w:tmpl w:val="D90A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A04370"/>
    <w:multiLevelType w:val="multilevel"/>
    <w:tmpl w:val="E9DC5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D102E7"/>
    <w:multiLevelType w:val="multilevel"/>
    <w:tmpl w:val="64464E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171D79"/>
    <w:multiLevelType w:val="hybridMultilevel"/>
    <w:tmpl w:val="AC4A0E34"/>
    <w:lvl w:ilvl="0" w:tplc="DA8E05B0">
      <w:start w:val="1"/>
      <w:numFmt w:val="bullet"/>
      <w:lvlText w:val=""/>
      <w:lvlJc w:val="left"/>
      <w:pPr>
        <w:ind w:left="360" w:hanging="360"/>
      </w:pPr>
      <w:rPr>
        <w:rFonts w:ascii="Symbol" w:hAnsi="Symbol" w:hint="default"/>
        <w14:glow w14:rad="228600">
          <w14:schemeClr w14:val="accent6">
            <w14:alpha w14:val="60000"/>
            <w14:satMod w14:val="175000"/>
          </w14:schemeClr>
        </w14:glow>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017D11"/>
    <w:multiLevelType w:val="multilevel"/>
    <w:tmpl w:val="AE905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EE01B58"/>
    <w:multiLevelType w:val="multilevel"/>
    <w:tmpl w:val="DA5C747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05310">
    <w:abstractNumId w:val="26"/>
  </w:num>
  <w:num w:numId="2" w16cid:durableId="1276593716">
    <w:abstractNumId w:val="0"/>
  </w:num>
  <w:num w:numId="3" w16cid:durableId="835456611">
    <w:abstractNumId w:val="23"/>
  </w:num>
  <w:num w:numId="4" w16cid:durableId="1840727905">
    <w:abstractNumId w:val="12"/>
  </w:num>
  <w:num w:numId="5" w16cid:durableId="1441955541">
    <w:abstractNumId w:val="20"/>
  </w:num>
  <w:num w:numId="6" w16cid:durableId="2108890718">
    <w:abstractNumId w:val="13"/>
  </w:num>
  <w:num w:numId="7" w16cid:durableId="780535815">
    <w:abstractNumId w:val="27"/>
  </w:num>
  <w:num w:numId="8" w16cid:durableId="1453478345">
    <w:abstractNumId w:val="25"/>
  </w:num>
  <w:num w:numId="9" w16cid:durableId="1431583948">
    <w:abstractNumId w:val="32"/>
  </w:num>
  <w:num w:numId="10" w16cid:durableId="653334056">
    <w:abstractNumId w:val="15"/>
  </w:num>
  <w:num w:numId="11" w16cid:durableId="1145782652">
    <w:abstractNumId w:val="17"/>
  </w:num>
  <w:num w:numId="12" w16cid:durableId="1195115912">
    <w:abstractNumId w:val="31"/>
  </w:num>
  <w:num w:numId="13" w16cid:durableId="597560554">
    <w:abstractNumId w:val="7"/>
  </w:num>
  <w:num w:numId="14" w16cid:durableId="795685348">
    <w:abstractNumId w:val="8"/>
  </w:num>
  <w:num w:numId="15" w16cid:durableId="1847623195">
    <w:abstractNumId w:val="22"/>
  </w:num>
  <w:num w:numId="16" w16cid:durableId="1301619703">
    <w:abstractNumId w:val="16"/>
  </w:num>
  <w:num w:numId="17" w16cid:durableId="264656523">
    <w:abstractNumId w:val="1"/>
  </w:num>
  <w:num w:numId="18" w16cid:durableId="698161655">
    <w:abstractNumId w:val="21"/>
  </w:num>
  <w:num w:numId="19" w16cid:durableId="1962413317">
    <w:abstractNumId w:val="30"/>
  </w:num>
  <w:num w:numId="20" w16cid:durableId="1016924223">
    <w:abstractNumId w:val="5"/>
  </w:num>
  <w:num w:numId="21" w16cid:durableId="1695036436">
    <w:abstractNumId w:val="4"/>
  </w:num>
  <w:num w:numId="22" w16cid:durableId="2137408962">
    <w:abstractNumId w:val="2"/>
  </w:num>
  <w:num w:numId="23" w16cid:durableId="74330617">
    <w:abstractNumId w:val="29"/>
  </w:num>
  <w:num w:numId="24" w16cid:durableId="1173255115">
    <w:abstractNumId w:val="19"/>
  </w:num>
  <w:num w:numId="25" w16cid:durableId="1988632041">
    <w:abstractNumId w:val="10"/>
  </w:num>
  <w:num w:numId="26" w16cid:durableId="598102415">
    <w:abstractNumId w:val="28"/>
  </w:num>
  <w:num w:numId="27" w16cid:durableId="1157963957">
    <w:abstractNumId w:val="33"/>
  </w:num>
  <w:num w:numId="28" w16cid:durableId="677344931">
    <w:abstractNumId w:val="6"/>
  </w:num>
  <w:num w:numId="29" w16cid:durableId="1624537231">
    <w:abstractNumId w:val="11"/>
  </w:num>
  <w:num w:numId="30" w16cid:durableId="1676573181">
    <w:abstractNumId w:val="14"/>
  </w:num>
  <w:num w:numId="31" w16cid:durableId="1525824912">
    <w:abstractNumId w:val="3"/>
  </w:num>
  <w:num w:numId="32" w16cid:durableId="1841850258">
    <w:abstractNumId w:val="9"/>
  </w:num>
  <w:num w:numId="33" w16cid:durableId="1883705726">
    <w:abstractNumId w:val="18"/>
  </w:num>
  <w:num w:numId="34" w16cid:durableId="8381558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9ED"/>
    <w:rsid w:val="00006178"/>
    <w:rsid w:val="00025314"/>
    <w:rsid w:val="000414FF"/>
    <w:rsid w:val="00050090"/>
    <w:rsid w:val="000617EB"/>
    <w:rsid w:val="00091DA9"/>
    <w:rsid w:val="000B1D0B"/>
    <w:rsid w:val="000B2966"/>
    <w:rsid w:val="000B3D1B"/>
    <w:rsid w:val="000C19AB"/>
    <w:rsid w:val="000C1E39"/>
    <w:rsid w:val="000E286E"/>
    <w:rsid w:val="000E38EC"/>
    <w:rsid w:val="00101BB9"/>
    <w:rsid w:val="00113F44"/>
    <w:rsid w:val="00122D9E"/>
    <w:rsid w:val="001440C8"/>
    <w:rsid w:val="00150232"/>
    <w:rsid w:val="0016017E"/>
    <w:rsid w:val="001813DF"/>
    <w:rsid w:val="001836B8"/>
    <w:rsid w:val="00185765"/>
    <w:rsid w:val="00187C41"/>
    <w:rsid w:val="00194E94"/>
    <w:rsid w:val="001A02E4"/>
    <w:rsid w:val="001A0C5E"/>
    <w:rsid w:val="001A55EF"/>
    <w:rsid w:val="001D0D2B"/>
    <w:rsid w:val="001E092D"/>
    <w:rsid w:val="001E3A3D"/>
    <w:rsid w:val="001F6C8E"/>
    <w:rsid w:val="00202513"/>
    <w:rsid w:val="002127F4"/>
    <w:rsid w:val="002217B0"/>
    <w:rsid w:val="00231613"/>
    <w:rsid w:val="0025158E"/>
    <w:rsid w:val="002624F0"/>
    <w:rsid w:val="00262891"/>
    <w:rsid w:val="002775D7"/>
    <w:rsid w:val="00297AE7"/>
    <w:rsid w:val="002A1D15"/>
    <w:rsid w:val="002B33AF"/>
    <w:rsid w:val="002C632E"/>
    <w:rsid w:val="002D123B"/>
    <w:rsid w:val="002D6C20"/>
    <w:rsid w:val="002E44A3"/>
    <w:rsid w:val="00303AC5"/>
    <w:rsid w:val="003102DF"/>
    <w:rsid w:val="0031656C"/>
    <w:rsid w:val="003325DC"/>
    <w:rsid w:val="00333397"/>
    <w:rsid w:val="00341CFE"/>
    <w:rsid w:val="00344791"/>
    <w:rsid w:val="0037415E"/>
    <w:rsid w:val="00374A9F"/>
    <w:rsid w:val="00380DD3"/>
    <w:rsid w:val="00386176"/>
    <w:rsid w:val="003861B6"/>
    <w:rsid w:val="00391498"/>
    <w:rsid w:val="003A0CAD"/>
    <w:rsid w:val="003A5E0D"/>
    <w:rsid w:val="003B1E7D"/>
    <w:rsid w:val="003C43AA"/>
    <w:rsid w:val="003C44A7"/>
    <w:rsid w:val="003C7C3B"/>
    <w:rsid w:val="003D5A87"/>
    <w:rsid w:val="003E7373"/>
    <w:rsid w:val="003F2548"/>
    <w:rsid w:val="00411F4E"/>
    <w:rsid w:val="00421A37"/>
    <w:rsid w:val="00434773"/>
    <w:rsid w:val="00442014"/>
    <w:rsid w:val="0044362F"/>
    <w:rsid w:val="00446F6D"/>
    <w:rsid w:val="00453BE4"/>
    <w:rsid w:val="004550E2"/>
    <w:rsid w:val="00456CA4"/>
    <w:rsid w:val="004867C6"/>
    <w:rsid w:val="004A301F"/>
    <w:rsid w:val="004C2F26"/>
    <w:rsid w:val="004C6124"/>
    <w:rsid w:val="0052119A"/>
    <w:rsid w:val="00523A54"/>
    <w:rsid w:val="00542955"/>
    <w:rsid w:val="00561558"/>
    <w:rsid w:val="00563CF0"/>
    <w:rsid w:val="005665CA"/>
    <w:rsid w:val="005676E8"/>
    <w:rsid w:val="0057652C"/>
    <w:rsid w:val="00580AC5"/>
    <w:rsid w:val="005952E9"/>
    <w:rsid w:val="005B79A4"/>
    <w:rsid w:val="005E7E2E"/>
    <w:rsid w:val="006109FC"/>
    <w:rsid w:val="0061144F"/>
    <w:rsid w:val="00616816"/>
    <w:rsid w:val="006256E2"/>
    <w:rsid w:val="00640CDA"/>
    <w:rsid w:val="00650C87"/>
    <w:rsid w:val="00667F50"/>
    <w:rsid w:val="00670B3A"/>
    <w:rsid w:val="00676661"/>
    <w:rsid w:val="006843C8"/>
    <w:rsid w:val="006A01F2"/>
    <w:rsid w:val="006A5292"/>
    <w:rsid w:val="006A601D"/>
    <w:rsid w:val="006B1ECB"/>
    <w:rsid w:val="006B7EA6"/>
    <w:rsid w:val="006C4EEF"/>
    <w:rsid w:val="006D429B"/>
    <w:rsid w:val="006D7674"/>
    <w:rsid w:val="006E3906"/>
    <w:rsid w:val="006F5769"/>
    <w:rsid w:val="00710594"/>
    <w:rsid w:val="00716459"/>
    <w:rsid w:val="00727056"/>
    <w:rsid w:val="0073267E"/>
    <w:rsid w:val="00751A8E"/>
    <w:rsid w:val="007535D0"/>
    <w:rsid w:val="00764E53"/>
    <w:rsid w:val="0077342D"/>
    <w:rsid w:val="00797982"/>
    <w:rsid w:val="007A248D"/>
    <w:rsid w:val="007A345F"/>
    <w:rsid w:val="007B536B"/>
    <w:rsid w:val="007B7736"/>
    <w:rsid w:val="007C5CDD"/>
    <w:rsid w:val="007D33BD"/>
    <w:rsid w:val="007D46B3"/>
    <w:rsid w:val="007E3889"/>
    <w:rsid w:val="007F2A50"/>
    <w:rsid w:val="007F3669"/>
    <w:rsid w:val="00811B51"/>
    <w:rsid w:val="0082202D"/>
    <w:rsid w:val="00835483"/>
    <w:rsid w:val="00835E29"/>
    <w:rsid w:val="008409A6"/>
    <w:rsid w:val="00842C38"/>
    <w:rsid w:val="00846D96"/>
    <w:rsid w:val="008470C3"/>
    <w:rsid w:val="008471AE"/>
    <w:rsid w:val="00851659"/>
    <w:rsid w:val="008628A3"/>
    <w:rsid w:val="008672A3"/>
    <w:rsid w:val="00872330"/>
    <w:rsid w:val="008927C0"/>
    <w:rsid w:val="00894007"/>
    <w:rsid w:val="008A5444"/>
    <w:rsid w:val="008A6801"/>
    <w:rsid w:val="008C128E"/>
    <w:rsid w:val="008D3879"/>
    <w:rsid w:val="008D68DC"/>
    <w:rsid w:val="008E5020"/>
    <w:rsid w:val="008F2862"/>
    <w:rsid w:val="00915AED"/>
    <w:rsid w:val="00923C17"/>
    <w:rsid w:val="00931508"/>
    <w:rsid w:val="00941B04"/>
    <w:rsid w:val="00983B2E"/>
    <w:rsid w:val="009A2D08"/>
    <w:rsid w:val="009B07AD"/>
    <w:rsid w:val="009C36B2"/>
    <w:rsid w:val="009D6230"/>
    <w:rsid w:val="00A00D15"/>
    <w:rsid w:val="00A31FC9"/>
    <w:rsid w:val="00A33B91"/>
    <w:rsid w:val="00A35E58"/>
    <w:rsid w:val="00A42808"/>
    <w:rsid w:val="00A73656"/>
    <w:rsid w:val="00A754E3"/>
    <w:rsid w:val="00A75C52"/>
    <w:rsid w:val="00A80D06"/>
    <w:rsid w:val="00A91F73"/>
    <w:rsid w:val="00A96079"/>
    <w:rsid w:val="00AA0B73"/>
    <w:rsid w:val="00AC4272"/>
    <w:rsid w:val="00AE682E"/>
    <w:rsid w:val="00B31E3C"/>
    <w:rsid w:val="00B52755"/>
    <w:rsid w:val="00B561B6"/>
    <w:rsid w:val="00B62D04"/>
    <w:rsid w:val="00B90AAB"/>
    <w:rsid w:val="00B921CB"/>
    <w:rsid w:val="00B94345"/>
    <w:rsid w:val="00BB1E18"/>
    <w:rsid w:val="00BD267F"/>
    <w:rsid w:val="00BE35AB"/>
    <w:rsid w:val="00BE6950"/>
    <w:rsid w:val="00C34D7D"/>
    <w:rsid w:val="00C416D8"/>
    <w:rsid w:val="00C51659"/>
    <w:rsid w:val="00C643B3"/>
    <w:rsid w:val="00C719ED"/>
    <w:rsid w:val="00C75B97"/>
    <w:rsid w:val="00CB72BE"/>
    <w:rsid w:val="00CC3AB3"/>
    <w:rsid w:val="00CF1539"/>
    <w:rsid w:val="00CF4B9A"/>
    <w:rsid w:val="00D01EC4"/>
    <w:rsid w:val="00D30526"/>
    <w:rsid w:val="00D30A16"/>
    <w:rsid w:val="00D41196"/>
    <w:rsid w:val="00D44322"/>
    <w:rsid w:val="00D517E7"/>
    <w:rsid w:val="00D537E3"/>
    <w:rsid w:val="00D7231E"/>
    <w:rsid w:val="00D81EA7"/>
    <w:rsid w:val="00D9254C"/>
    <w:rsid w:val="00DA1080"/>
    <w:rsid w:val="00DA1B58"/>
    <w:rsid w:val="00DA348B"/>
    <w:rsid w:val="00DA425A"/>
    <w:rsid w:val="00DB0D6F"/>
    <w:rsid w:val="00DB7B3F"/>
    <w:rsid w:val="00DC3DA5"/>
    <w:rsid w:val="00DE0A87"/>
    <w:rsid w:val="00E04715"/>
    <w:rsid w:val="00E14577"/>
    <w:rsid w:val="00E20F95"/>
    <w:rsid w:val="00E245A7"/>
    <w:rsid w:val="00E42944"/>
    <w:rsid w:val="00E4518E"/>
    <w:rsid w:val="00E519BB"/>
    <w:rsid w:val="00E705C6"/>
    <w:rsid w:val="00E761D2"/>
    <w:rsid w:val="00E81AA5"/>
    <w:rsid w:val="00EA5E9E"/>
    <w:rsid w:val="00ED105A"/>
    <w:rsid w:val="00EF75F8"/>
    <w:rsid w:val="00F00980"/>
    <w:rsid w:val="00F41988"/>
    <w:rsid w:val="00F45F66"/>
    <w:rsid w:val="00F62AD8"/>
    <w:rsid w:val="00F944C0"/>
    <w:rsid w:val="00FB0D9C"/>
    <w:rsid w:val="00FB1613"/>
    <w:rsid w:val="00FC35CD"/>
    <w:rsid w:val="00FD209B"/>
    <w:rsid w:val="00FD2828"/>
    <w:rsid w:val="00FD5D65"/>
    <w:rsid w:val="00FE72F6"/>
    <w:rsid w:val="00FF01E8"/>
    <w:rsid w:val="00FF05FA"/>
    <w:rsid w:val="00FF74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FE7D7"/>
  <w15:chartTrackingRefBased/>
  <w15:docId w15:val="{C5B7C1BE-1AE9-438B-8529-82776773F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196"/>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paragraph" w:styleId="HTMLPreformatted">
    <w:name w:val="HTML Preformatted"/>
    <w:basedOn w:val="Normal"/>
    <w:link w:val="HTMLPreformattedChar"/>
    <w:uiPriority w:val="99"/>
    <w:semiHidden/>
    <w:unhideWhenUsed/>
    <w:rsid w:val="00B52755"/>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2755"/>
    <w:rPr>
      <w:rFonts w:ascii="Consolas" w:eastAsiaTheme="minorEastAsia" w:hAnsi="Consolas"/>
      <w:color w:val="000000" w:themeColor="text1"/>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era\AppData\Local\Microsoft\Office\16.0\DTS\en-US%7bE0187FB3-0BF4-48A5-B1DE-9E701D23A3A1%7d\%7bEDEEBA25-973D-460D-A349-7FB325359845%7dTF15d030a7-4d0a-4c1c-8a3e-3a7590a124cedd8a6b98_win32-38785b346894.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3.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{EDEEBA25-973D-460D-A349-7FB325359845}TF15d030a7-4d0a-4c1c-8a3e-3a7590a124cedd8a6b98_win32-38785b346894.dotx</Template>
  <TotalTime>5</TotalTime>
  <Pages>16</Pages>
  <Words>1438</Words>
  <Characters>8201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meera</dc:creator>
  <cp:keywords/>
  <dc:description/>
  <cp:lastModifiedBy>مريم اشرف ابراهيم محمد</cp:lastModifiedBy>
  <cp:revision>2</cp:revision>
  <cp:lastPrinted>2025-05-01T20:47:00Z</cp:lastPrinted>
  <dcterms:created xsi:type="dcterms:W3CDTF">2026-05-08T17:56:00Z</dcterms:created>
  <dcterms:modified xsi:type="dcterms:W3CDTF">2026-05-08T17:56:00Z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